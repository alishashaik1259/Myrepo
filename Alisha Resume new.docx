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1DFD16D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B905E07" w14:textId="61DDB271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B73FEAC" wp14:editId="74F1F7A9">
                      <wp:extent cx="1851660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1660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55E388" w14:textId="724B1B9E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B73FEAC" id="Oval 3" o:spid="_x0000_s1026" alt="woman's headshot" style="width:145.8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V2lu&#10;ZG93cyBQaG90byBFZGl0b3IgMTAuMC4xMDAxMS4xNjM4NABXaW5kb3dzIFBob3RvIEVkaXRvciAx&#10;MC4wLjEwMDExLjE2Mzg0ADIwMjE6MDM6MjUgMTc6NTA6NDkAAAiQAwACAAAAFAAAETSQBAACAAAA&#10;FAAAEUiSkQACAAAAAzAwAACSkgACAAAAAzAwAACgAQADAAAAAQABAACgAgAEAAAAAQAABQCgAwAE&#10;AAAAAQAABQDqHAAHAAAIDAAACSg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Dw/eHBhY2tldCBlbmQ9J3cnPz7/2wBDAAMCAgMCAgMDAwME&#10;AwMEBQgFBQQEBQoHBwYIDAoMDAsKCwsNDhIQDQ4RDgsLEBYQERMUFRUVDA8XGBYUGBIUFRT/2wBD&#10;AQMEBAUEBQkFBQkUDQsNFBQUFBQUFBQUFBQUFBQUFBQUFBQUFBQUFBQUFBQUFBQUFBQUFBQUFBQU&#10;FBQUFBQUFBT/wAARCAH+Aw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6C55E388" w14:textId="724B1B9E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C742B1B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FA66853" w14:textId="0DB90CED" w:rsidR="003D1B71" w:rsidRPr="00310F17" w:rsidRDefault="00975FEB" w:rsidP="00310F17">
            <w:pPr>
              <w:pStyle w:val="Title"/>
            </w:pPr>
            <w:r>
              <w:t>Alisha</w:t>
            </w:r>
            <w:r w:rsidR="002327D2">
              <w:t xml:space="preserve"> Shaik</w:t>
            </w:r>
            <w:r w:rsidR="003D1B71" w:rsidRPr="00310F17">
              <w:br/>
            </w:r>
            <w:r w:rsidR="002F4C25" w:rsidRPr="002F4C25">
              <w:rPr>
                <w:rFonts w:ascii="Calibri" w:eastAsiaTheme="minorHAnsi" w:hAnsi="Calibri" w:cs="Calibri"/>
                <w:b w:val="0"/>
                <w:bCs w:val="0"/>
                <w:color w:val="auto"/>
                <w:sz w:val="24"/>
                <w:szCs w:val="24"/>
              </w:rPr>
              <w:t>To pursue a master’s degree within my chosen field that will allow me to use my education, skills, and past experiences in a way to improve my future growth and advancement.</w:t>
            </w:r>
          </w:p>
        </w:tc>
      </w:tr>
      <w:tr w:rsidR="003D1B71" w:rsidRPr="003C000C" w14:paraId="514CD5E9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162E68B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A33163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5DC24D69" w14:textId="77777777" w:rsidR="00975FEB" w:rsidRPr="00437454" w:rsidRDefault="00975FEB" w:rsidP="00975FEB">
            <w:pPr>
              <w:pStyle w:val="Heading2"/>
              <w:rPr>
                <w:rFonts w:ascii="Calibri" w:hAnsi="Calibri" w:cs="Calibri"/>
                <w:b w:val="0"/>
                <w:bCs w:val="0"/>
                <w:color w:val="0072C7"/>
                <w:sz w:val="36"/>
                <w:szCs w:val="36"/>
                <w:u w:val="none"/>
              </w:rPr>
            </w:pPr>
            <w:r w:rsidRPr="00437454">
              <w:rPr>
                <w:rFonts w:ascii="Calibri" w:hAnsi="Calibri" w:cs="Calibri"/>
                <w:color w:val="0072C7"/>
                <w:sz w:val="36"/>
                <w:szCs w:val="36"/>
              </w:rPr>
              <w:t xml:space="preserve">Work </w:t>
            </w:r>
            <w:sdt>
              <w:sdtPr>
                <w:rPr>
                  <w:rFonts w:ascii="Calibri" w:hAnsi="Calibri" w:cs="Calibri"/>
                  <w:color w:val="0072C7"/>
                  <w:sz w:val="36"/>
                  <w:szCs w:val="36"/>
                </w:rPr>
                <w:id w:val="1196195576"/>
                <w:placeholder>
                  <w:docPart w:val="EE717429952E4EEF9CEEA7C7F69F6F1D"/>
                </w:placeholder>
                <w:temporary/>
                <w:showingPlcHdr/>
                <w15:appearance w15:val="hidden"/>
              </w:sdtPr>
              <w:sdtEndPr/>
              <w:sdtContent>
                <w:r w:rsidRPr="00437454">
                  <w:rPr>
                    <w:sz w:val="36"/>
                    <w:szCs w:val="36"/>
                  </w:rPr>
                  <w:t>Experience</w:t>
                </w:r>
              </w:sdtContent>
            </w:sdt>
          </w:p>
          <w:p w14:paraId="2BC3E00D" w14:textId="6FFBAEF9" w:rsidR="003D1B71" w:rsidRPr="00975FEB" w:rsidRDefault="00975FEB" w:rsidP="00AC6C7E">
            <w:pPr>
              <w:pStyle w:val="Dates"/>
              <w:rPr>
                <w:rFonts w:ascii="Calibri" w:hAnsi="Calibri" w:cs="Calibri"/>
                <w:sz w:val="28"/>
                <w:szCs w:val="28"/>
              </w:rPr>
            </w:pPr>
            <w:r w:rsidRPr="00975FEB">
              <w:rPr>
                <w:rFonts w:ascii="Calibri" w:hAnsi="Calibri" w:cs="Calibri"/>
                <w:sz w:val="28"/>
                <w:szCs w:val="28"/>
              </w:rPr>
              <w:t>08/2020</w:t>
            </w:r>
            <w:r w:rsidR="003D1B71" w:rsidRPr="00975FEB">
              <w:rPr>
                <w:rFonts w:ascii="Calibri" w:hAnsi="Calibri" w:cs="Calibri"/>
                <w:sz w:val="28"/>
                <w:szCs w:val="28"/>
              </w:rPr>
              <w:t>–</w:t>
            </w:r>
            <w:r w:rsidRPr="00975FEB">
              <w:rPr>
                <w:rFonts w:ascii="Calibri" w:hAnsi="Calibri" w:cs="Calibri"/>
                <w:sz w:val="28"/>
                <w:szCs w:val="28"/>
              </w:rPr>
              <w:t>Present</w:t>
            </w:r>
          </w:p>
          <w:p w14:paraId="14772213" w14:textId="3ECD59FC" w:rsidR="003D1B71" w:rsidRDefault="00975FEB" w:rsidP="00AC6C7E">
            <w:pPr>
              <w:pStyle w:val="Experience"/>
              <w:rPr>
                <w:sz w:val="24"/>
              </w:rPr>
            </w:pPr>
            <w:r w:rsidRPr="00975FEB">
              <w:rPr>
                <w:rFonts w:ascii="Calibri" w:hAnsi="Calibri" w:cs="Calibri"/>
                <w:sz w:val="24"/>
              </w:rPr>
              <w:t xml:space="preserve">Software Engineer </w:t>
            </w:r>
            <w:r w:rsidR="003D1B71" w:rsidRPr="00975FEB">
              <w:rPr>
                <w:rStyle w:val="Strong"/>
                <w:rFonts w:ascii="Calibri" w:hAnsi="Calibri" w:cs="Calibri"/>
                <w:sz w:val="24"/>
              </w:rPr>
              <w:t>•</w:t>
            </w:r>
            <w:r w:rsidR="003D1B71" w:rsidRPr="00975FEB">
              <w:rPr>
                <w:rFonts w:ascii="Calibri" w:hAnsi="Calibri" w:cs="Calibri"/>
                <w:sz w:val="24"/>
              </w:rPr>
              <w:t xml:space="preserve"> </w:t>
            </w:r>
            <w:r w:rsidRPr="00975FEB">
              <w:rPr>
                <w:sz w:val="24"/>
              </w:rPr>
              <w:t>BA Continuum India Private ltd</w:t>
            </w:r>
          </w:p>
          <w:p w14:paraId="114D7A6C" w14:textId="77777777" w:rsidR="00975FEB" w:rsidRPr="00684AF6" w:rsidRDefault="00975FEB" w:rsidP="00975FEB">
            <w:pPr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</w:pPr>
            <w:r w:rsidRPr="00975FEB"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  <w:t>Roles and Responsibilities </w:t>
            </w:r>
          </w:p>
          <w:p w14:paraId="18B15225" w14:textId="39517B2C" w:rsidR="00975FEB" w:rsidRP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>•</w:t>
            </w:r>
            <w:r w:rsidR="00EF6FF7">
              <w:rPr>
                <w:sz w:val="24"/>
                <w:szCs w:val="24"/>
              </w:rPr>
              <w:t xml:space="preserve"> </w:t>
            </w:r>
            <w:r w:rsidRPr="00975FEB">
              <w:rPr>
                <w:sz w:val="24"/>
                <w:szCs w:val="24"/>
              </w:rPr>
              <w:t xml:space="preserve">Created various interactive dashboards and </w:t>
            </w:r>
            <w:r w:rsidR="0054097A" w:rsidRPr="00975FEB">
              <w:rPr>
                <w:sz w:val="24"/>
                <w:szCs w:val="24"/>
              </w:rPr>
              <w:t>visualizations</w:t>
            </w:r>
            <w:r w:rsidRPr="00975FEB">
              <w:rPr>
                <w:sz w:val="24"/>
                <w:szCs w:val="24"/>
              </w:rPr>
              <w:t xml:space="preserve"> in MSTR.</w:t>
            </w:r>
          </w:p>
          <w:p w14:paraId="6BD01177" w14:textId="5285EA7C" w:rsidR="00975FEB" w:rsidRP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>• Worked as data analyst and meta model administrator for the EDM (Enterprise Data Management) policies and ADS (</w:t>
            </w:r>
            <w:r w:rsidR="0054097A" w:rsidRPr="00975FEB">
              <w:rPr>
                <w:sz w:val="24"/>
                <w:szCs w:val="24"/>
              </w:rPr>
              <w:t>Authorized</w:t>
            </w:r>
            <w:r w:rsidRPr="00975FEB">
              <w:rPr>
                <w:sz w:val="24"/>
                <w:szCs w:val="24"/>
              </w:rPr>
              <w:t xml:space="preserve"> Data sources). </w:t>
            </w:r>
          </w:p>
          <w:p w14:paraId="5ADD1F02" w14:textId="7681711C" w:rsid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>• Worked on creating Data lineage as part of data supply chain management.</w:t>
            </w:r>
          </w:p>
          <w:p w14:paraId="5EDD25BF" w14:textId="05EF2087" w:rsidR="0054097A" w:rsidRDefault="0054097A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>•</w:t>
            </w:r>
            <w:r w:rsidR="00EF6FF7">
              <w:rPr>
                <w:sz w:val="24"/>
                <w:szCs w:val="24"/>
              </w:rPr>
              <w:t xml:space="preserve"> </w:t>
            </w:r>
            <w:r w:rsidR="001242D7">
              <w:rPr>
                <w:sz w:val="24"/>
                <w:szCs w:val="24"/>
              </w:rPr>
              <w:t xml:space="preserve">Applied Python Programming language </w:t>
            </w:r>
            <w:r w:rsidR="00A20CC4">
              <w:rPr>
                <w:sz w:val="24"/>
                <w:szCs w:val="24"/>
              </w:rPr>
              <w:t>to integrate multiple internal and external data sources</w:t>
            </w:r>
            <w:r w:rsidR="00370A74">
              <w:rPr>
                <w:sz w:val="24"/>
                <w:szCs w:val="24"/>
              </w:rPr>
              <w:t>, and automated the utilization reporting process</w:t>
            </w:r>
            <w:r w:rsidR="00EF6FF7">
              <w:rPr>
                <w:sz w:val="24"/>
                <w:szCs w:val="24"/>
              </w:rPr>
              <w:t xml:space="preserve"> to improve business efficiency</w:t>
            </w:r>
          </w:p>
          <w:p w14:paraId="7DDD995D" w14:textId="7C90A92F" w:rsidR="00EF6FF7" w:rsidRDefault="00EF6FF7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>•</w:t>
            </w:r>
            <w:r w:rsidR="00CD2600">
              <w:rPr>
                <w:sz w:val="24"/>
                <w:szCs w:val="24"/>
              </w:rPr>
              <w:t xml:space="preserve"> </w:t>
            </w:r>
            <w:r w:rsidR="002043A7" w:rsidRPr="002043A7">
              <w:rPr>
                <w:sz w:val="24"/>
                <w:szCs w:val="24"/>
              </w:rPr>
              <w:t>C</w:t>
            </w:r>
            <w:r w:rsidR="002043A7">
              <w:rPr>
                <w:sz w:val="24"/>
                <w:szCs w:val="24"/>
              </w:rPr>
              <w:t>ustomer</w:t>
            </w:r>
            <w:r w:rsidR="002043A7" w:rsidRPr="002043A7">
              <w:rPr>
                <w:sz w:val="24"/>
                <w:szCs w:val="24"/>
              </w:rPr>
              <w:t xml:space="preserve"> Data handling, generally high size of data. Loading, analyzing the data and generating analytical outputs as per the requirements.</w:t>
            </w:r>
          </w:p>
          <w:p w14:paraId="07F70E06" w14:textId="77777777" w:rsidR="0054097A" w:rsidRPr="00975FEB" w:rsidRDefault="0054097A" w:rsidP="00975FEB">
            <w:pPr>
              <w:rPr>
                <w:sz w:val="24"/>
                <w:szCs w:val="24"/>
              </w:rPr>
            </w:pPr>
          </w:p>
          <w:p w14:paraId="3962F417" w14:textId="46836239" w:rsidR="003D1B71" w:rsidRPr="00975FEB" w:rsidRDefault="00975FEB" w:rsidP="00AC6C7E">
            <w:pPr>
              <w:pStyle w:val="Dates"/>
              <w:rPr>
                <w:rFonts w:ascii="Calibri" w:hAnsi="Calibri" w:cs="Calibri"/>
                <w:sz w:val="28"/>
                <w:szCs w:val="28"/>
              </w:rPr>
            </w:pPr>
            <w:r w:rsidRPr="00975FEB">
              <w:rPr>
                <w:sz w:val="28"/>
                <w:szCs w:val="28"/>
              </w:rPr>
              <w:t>05/2018</w:t>
            </w:r>
            <w:r w:rsidR="003D1B71" w:rsidRPr="00975FEB">
              <w:rPr>
                <w:rFonts w:ascii="Calibri" w:hAnsi="Calibri" w:cs="Calibri"/>
                <w:sz w:val="28"/>
                <w:szCs w:val="28"/>
              </w:rPr>
              <w:t>–</w:t>
            </w:r>
            <w:r w:rsidRPr="00975FEB">
              <w:rPr>
                <w:rFonts w:ascii="Calibri" w:hAnsi="Calibri" w:cs="Calibri"/>
                <w:sz w:val="28"/>
                <w:szCs w:val="28"/>
              </w:rPr>
              <w:t>08/2020</w:t>
            </w:r>
          </w:p>
          <w:p w14:paraId="243AF13F" w14:textId="0277534F" w:rsidR="003D1B71" w:rsidRPr="00975FEB" w:rsidRDefault="00975FEB" w:rsidP="00AC6C7E">
            <w:pPr>
              <w:pStyle w:val="Experience"/>
              <w:rPr>
                <w:rFonts w:ascii="Calibri" w:hAnsi="Calibri" w:cs="Calibri"/>
                <w:sz w:val="24"/>
              </w:rPr>
            </w:pPr>
            <w:r w:rsidRPr="00975FEB">
              <w:rPr>
                <w:sz w:val="24"/>
              </w:rPr>
              <w:t>Senior Tech Associate</w:t>
            </w:r>
            <w:r w:rsidR="003D1B71" w:rsidRPr="00975FEB">
              <w:rPr>
                <w:rStyle w:val="Strong"/>
                <w:rFonts w:ascii="Calibri" w:hAnsi="Calibri" w:cs="Calibri"/>
                <w:sz w:val="24"/>
              </w:rPr>
              <w:t>•</w:t>
            </w:r>
            <w:r w:rsidR="003D1B71" w:rsidRPr="00975FEB">
              <w:rPr>
                <w:rFonts w:ascii="Calibri" w:hAnsi="Calibri" w:cs="Calibri"/>
                <w:sz w:val="24"/>
              </w:rPr>
              <w:t xml:space="preserve"> </w:t>
            </w:r>
            <w:r w:rsidRPr="00975FEB">
              <w:rPr>
                <w:sz w:val="24"/>
              </w:rPr>
              <w:t>BA Continuum India Private ltd</w:t>
            </w:r>
          </w:p>
          <w:p w14:paraId="5989C694" w14:textId="2F51479A" w:rsidR="00975FEB" w:rsidRPr="00684AF6" w:rsidRDefault="00975FEB" w:rsidP="00975FEB">
            <w:pPr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</w:pPr>
            <w:r w:rsidRPr="00975FEB"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  <w:t>Roles and Responsibilities </w:t>
            </w:r>
          </w:p>
          <w:p w14:paraId="25422CE7" w14:textId="77777777" w:rsidR="00975FEB" w:rsidRP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 xml:space="preserve">• Developing various sourcing and Data processing components using Hadoop and Apache spark Applications. </w:t>
            </w:r>
          </w:p>
          <w:p w14:paraId="5607C266" w14:textId="6B461E77" w:rsidR="00975FEB" w:rsidRP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>• Expertise in designing schema and creating Facts, Attributes, Hierarchies and Transformations</w:t>
            </w:r>
            <w:r w:rsidR="000B719E">
              <w:rPr>
                <w:sz w:val="24"/>
                <w:szCs w:val="24"/>
              </w:rPr>
              <w:t>.</w:t>
            </w:r>
            <w:r w:rsidRPr="00975FEB">
              <w:rPr>
                <w:sz w:val="24"/>
                <w:szCs w:val="24"/>
              </w:rPr>
              <w:t xml:space="preserve"> Worked with very complex data models for reporting in BI environment with multiple Dimensional data. </w:t>
            </w:r>
          </w:p>
          <w:p w14:paraId="50AAB1B0" w14:textId="77777777" w:rsidR="00975FEB" w:rsidRP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 xml:space="preserve">• Worked extensively on IBM Netezza and SQL Server Database Environments. </w:t>
            </w:r>
          </w:p>
          <w:p w14:paraId="33675F6A" w14:textId="77777777" w:rsidR="00975FEB" w:rsidRP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lastRenderedPageBreak/>
              <w:t xml:space="preserve">• Close experience in Business Systems and Business Requirements Analysis &amp; Documentation especially in the Banking industry. </w:t>
            </w:r>
          </w:p>
          <w:p w14:paraId="03B3DAD0" w14:textId="77777777" w:rsidR="00975FEB" w:rsidRP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 xml:space="preserve">• Worked on Risk Data Aggregation provided data controls and quality metrics. </w:t>
            </w:r>
          </w:p>
          <w:p w14:paraId="50551FEE" w14:textId="77777777" w:rsidR="00975FEB" w:rsidRP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 xml:space="preserve">• Extensive DATA validation using SQL queries and back-end testing. </w:t>
            </w:r>
          </w:p>
          <w:p w14:paraId="3A8FEC14" w14:textId="77777777" w:rsidR="00975FEB" w:rsidRP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 xml:space="preserve">• Responsible for writing programs for testing data as well as develop business enterprise data warehouse application. </w:t>
            </w:r>
          </w:p>
          <w:p w14:paraId="17651F97" w14:textId="77777777" w:rsidR="00975FEB" w:rsidRPr="00975FEB" w:rsidRDefault="00975FEB" w:rsidP="00975FEB">
            <w:pPr>
              <w:rPr>
                <w:sz w:val="24"/>
                <w:szCs w:val="24"/>
              </w:rPr>
            </w:pPr>
            <w:r w:rsidRPr="00975FEB">
              <w:rPr>
                <w:sz w:val="24"/>
                <w:szCs w:val="24"/>
              </w:rPr>
              <w:t xml:space="preserve">• Handle the tasks of integrating and testing data warehouse for small and large applications. </w:t>
            </w:r>
          </w:p>
          <w:p w14:paraId="5C34B5B6" w14:textId="05E04788" w:rsidR="00975FEB" w:rsidRPr="00975FEB" w:rsidRDefault="00975FEB" w:rsidP="00975FEB">
            <w:pPr>
              <w:rPr>
                <w:rFonts w:ascii="Calibri" w:hAnsi="Calibri" w:cs="Calibri"/>
                <w:sz w:val="24"/>
                <w:szCs w:val="24"/>
                <w:lang w:val="en-IN"/>
              </w:rPr>
            </w:pPr>
            <w:r w:rsidRPr="00975FEB">
              <w:rPr>
                <w:sz w:val="24"/>
                <w:szCs w:val="24"/>
              </w:rPr>
              <w:t>• Testing report data and fixing the data issues</w:t>
            </w:r>
            <w:r w:rsidR="003C000C">
              <w:rPr>
                <w:sz w:val="24"/>
                <w:szCs w:val="24"/>
              </w:rPr>
              <w:t>.</w:t>
            </w:r>
          </w:p>
          <w:p w14:paraId="3B4D761E" w14:textId="77777777" w:rsidR="0003135D" w:rsidRDefault="0003135D" w:rsidP="0003135D">
            <w:pPr>
              <w:pStyle w:val="Heading2"/>
              <w:rPr>
                <w:rFonts w:ascii="Calibri" w:hAnsi="Calibri" w:cs="Calibri"/>
                <w:color w:val="0072C7"/>
                <w:sz w:val="36"/>
                <w:szCs w:val="36"/>
              </w:rPr>
            </w:pPr>
          </w:p>
          <w:p w14:paraId="39A2D013" w14:textId="40EC4DA8" w:rsidR="0003135D" w:rsidRDefault="0003135D" w:rsidP="00465D19">
            <w:pPr>
              <w:pStyle w:val="Heading2"/>
              <w:rPr>
                <w:rFonts w:ascii="Calibri" w:hAnsi="Calibri" w:cs="Calibri"/>
                <w:color w:val="0072C7"/>
                <w:sz w:val="36"/>
                <w:szCs w:val="36"/>
              </w:rPr>
            </w:pPr>
            <w:r w:rsidRPr="0003135D">
              <w:rPr>
                <w:rFonts w:ascii="Calibri" w:hAnsi="Calibri" w:cs="Calibri"/>
                <w:color w:val="0072C7"/>
                <w:sz w:val="36"/>
                <w:szCs w:val="36"/>
              </w:rPr>
              <w:t>OTHER PROJECTS</w:t>
            </w:r>
          </w:p>
          <w:p w14:paraId="6DD3094E" w14:textId="77777777" w:rsidR="00022D1D" w:rsidRPr="003C000C" w:rsidRDefault="00D02CBA" w:rsidP="00022D1D">
            <w:pPr>
              <w:rPr>
                <w:rFonts w:ascii="Calibri" w:hAnsi="Calibri" w:cs="Calibri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• </w:t>
            </w:r>
            <w:r w:rsidRPr="00684AF6"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  <w:t>Winter Project at Diesel Loco Shed (GOC)</w:t>
            </w:r>
          </w:p>
          <w:p w14:paraId="6575178A" w14:textId="3BC0E1B0" w:rsidR="009E63C4" w:rsidRPr="003C2E91" w:rsidRDefault="00AA2FF7" w:rsidP="00022D1D">
            <w:pPr>
              <w:rPr>
                <w:sz w:val="24"/>
                <w:szCs w:val="24"/>
              </w:rPr>
            </w:pPr>
            <w:r w:rsidRPr="003C2E91">
              <w:rPr>
                <w:sz w:val="24"/>
                <w:szCs w:val="24"/>
              </w:rPr>
              <w:t xml:space="preserve">Underwent a project to Improve the efficiency of lube oil cooler in High </w:t>
            </w:r>
            <w:r w:rsidR="0014287F" w:rsidRPr="003C2E91">
              <w:rPr>
                <w:sz w:val="24"/>
                <w:szCs w:val="24"/>
              </w:rPr>
              <w:t>Horsepower</w:t>
            </w:r>
            <w:r w:rsidRPr="003C2E91">
              <w:rPr>
                <w:sz w:val="24"/>
                <w:szCs w:val="24"/>
              </w:rPr>
              <w:t xml:space="preserve"> (HHP) locomotives under the guidance of Mr. T. MANI, SSE/</w:t>
            </w:r>
            <w:r w:rsidR="0014287F" w:rsidRPr="003C2E91">
              <w:rPr>
                <w:sz w:val="24"/>
                <w:szCs w:val="24"/>
              </w:rPr>
              <w:t>HEAT EXCHANGER</w:t>
            </w:r>
            <w:r w:rsidRPr="003C2E91">
              <w:rPr>
                <w:sz w:val="24"/>
                <w:szCs w:val="24"/>
              </w:rPr>
              <w:t xml:space="preserve"> Section, Diesel Loco Shed, GOC/</w:t>
            </w:r>
            <w:proofErr w:type="spellStart"/>
            <w:r w:rsidRPr="003C2E91">
              <w:rPr>
                <w:sz w:val="24"/>
                <w:szCs w:val="24"/>
              </w:rPr>
              <w:t>Ponmalai</w:t>
            </w:r>
            <w:proofErr w:type="spellEnd"/>
            <w:r w:rsidRPr="003C2E91">
              <w:rPr>
                <w:sz w:val="24"/>
                <w:szCs w:val="24"/>
              </w:rPr>
              <w:t>- Trichy.</w:t>
            </w:r>
            <w:r w:rsidR="009E63C4" w:rsidRPr="003C2E91">
              <w:rPr>
                <w:sz w:val="24"/>
                <w:szCs w:val="24"/>
              </w:rPr>
              <w:t xml:space="preserve"> The training </w:t>
            </w:r>
            <w:r w:rsidR="0014287F" w:rsidRPr="003C2E91">
              <w:rPr>
                <w:sz w:val="24"/>
                <w:szCs w:val="24"/>
              </w:rPr>
              <w:t>involved understanding</w:t>
            </w:r>
            <w:r w:rsidR="009E63C4" w:rsidRPr="003C2E91">
              <w:rPr>
                <w:sz w:val="24"/>
                <w:szCs w:val="24"/>
              </w:rPr>
              <w:t xml:space="preserve"> the power generation process and its associated parts and reduction </w:t>
            </w:r>
            <w:r w:rsidR="0014287F" w:rsidRPr="003C2E91">
              <w:rPr>
                <w:sz w:val="24"/>
                <w:szCs w:val="24"/>
              </w:rPr>
              <w:t>of heat</w:t>
            </w:r>
            <w:r w:rsidR="009E63C4" w:rsidRPr="003C2E91">
              <w:rPr>
                <w:sz w:val="24"/>
                <w:szCs w:val="24"/>
              </w:rPr>
              <w:t xml:space="preserve"> generation parameters. </w:t>
            </w:r>
          </w:p>
          <w:p w14:paraId="1C394381" w14:textId="77777777" w:rsidR="00022D1D" w:rsidRDefault="00022D1D" w:rsidP="009E63C4">
            <w:pPr>
              <w:pStyle w:val="NormalWeb"/>
              <w:spacing w:before="223" w:beforeAutospacing="0" w:after="0" w:afterAutospacing="0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  <w:p w14:paraId="3A332F3B" w14:textId="77777777" w:rsidR="003C2E91" w:rsidRDefault="00022D1D" w:rsidP="003C2E9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• </w:t>
            </w:r>
            <w:r w:rsidRPr="00684AF6"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eastAsia="en-US"/>
              </w:rPr>
              <w:t>Summer Internship</w:t>
            </w: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 </w:t>
            </w:r>
          </w:p>
          <w:p w14:paraId="07DDA613" w14:textId="1F5F215D" w:rsidR="00022D1D" w:rsidRPr="003C2E91" w:rsidRDefault="00022D1D" w:rsidP="003C2E91">
            <w:pPr>
              <w:rPr>
                <w:sz w:val="24"/>
                <w:szCs w:val="24"/>
              </w:rPr>
            </w:pPr>
            <w:r w:rsidRPr="003C2E91">
              <w:rPr>
                <w:sz w:val="24"/>
                <w:szCs w:val="24"/>
              </w:rPr>
              <w:t xml:space="preserve">Underwent an Internship Program at Vishakhapatnam Steel Plant. It involved understanding about Engineering Workshops and </w:t>
            </w:r>
            <w:r w:rsidR="003C2E91" w:rsidRPr="003C2E91">
              <w:rPr>
                <w:sz w:val="24"/>
                <w:szCs w:val="24"/>
              </w:rPr>
              <w:t>foundry. Engineering</w:t>
            </w:r>
            <w:r w:rsidRPr="003C2E91">
              <w:rPr>
                <w:sz w:val="24"/>
                <w:szCs w:val="24"/>
              </w:rPr>
              <w:t xml:space="preserve"> </w:t>
            </w:r>
            <w:r w:rsidR="003C2E91" w:rsidRPr="003C2E91">
              <w:rPr>
                <w:sz w:val="24"/>
                <w:szCs w:val="24"/>
              </w:rPr>
              <w:t>workshops involved</w:t>
            </w:r>
            <w:r w:rsidRPr="003C2E91">
              <w:rPr>
                <w:sz w:val="24"/>
                <w:szCs w:val="24"/>
              </w:rPr>
              <w:t xml:space="preserve"> Forge shop, Central Machine shop, Foundry, Structural Steel Shop </w:t>
            </w:r>
            <w:r w:rsidR="003C000C" w:rsidRPr="003C2E91">
              <w:rPr>
                <w:sz w:val="24"/>
                <w:szCs w:val="24"/>
              </w:rPr>
              <w:t>and Electrical</w:t>
            </w:r>
            <w:r w:rsidRPr="003C2E91">
              <w:rPr>
                <w:sz w:val="24"/>
                <w:szCs w:val="24"/>
              </w:rPr>
              <w:t xml:space="preserve"> Utility and Repair Shop. </w:t>
            </w:r>
          </w:p>
          <w:p w14:paraId="5D38E025" w14:textId="77777777" w:rsidR="00022D1D" w:rsidRDefault="00022D1D" w:rsidP="00022D1D">
            <w:pPr>
              <w:pStyle w:val="NormalWeb"/>
              <w:spacing w:before="217" w:beforeAutospacing="0" w:after="0" w:afterAutospacing="0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• </w:t>
            </w:r>
            <w:r w:rsidRPr="00684AF6"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eastAsia="en-US"/>
              </w:rPr>
              <w:t>Final Year Project</w:t>
            </w: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 </w:t>
            </w:r>
          </w:p>
          <w:p w14:paraId="69FBE2F3" w14:textId="4E58EF15" w:rsidR="00022D1D" w:rsidRDefault="00022D1D" w:rsidP="00022D1D">
            <w:pPr>
              <w:pStyle w:val="NormalWeb"/>
              <w:spacing w:before="34" w:beforeAutospacing="0" w:after="0" w:afterAutospacing="0"/>
              <w:rPr>
                <w:rFonts w:asciiTheme="minorHAnsi" w:hAnsiTheme="minorHAnsi"/>
                <w:lang w:val="en-US" w:eastAsia="en-US"/>
              </w:rPr>
            </w:pPr>
            <w:r w:rsidRPr="003C000C">
              <w:rPr>
                <w:rFonts w:asciiTheme="minorHAnsi" w:hAnsiTheme="minorHAnsi"/>
                <w:lang w:val="en-US" w:eastAsia="en-US"/>
              </w:rPr>
              <w:t>Experimental Investigation and Characterization of Cold Metal Arc Transfer on 316LStainless Steel base metal cladded with Inconel 625</w:t>
            </w:r>
            <w:r w:rsidR="003C000C">
              <w:rPr>
                <w:rFonts w:asciiTheme="minorHAnsi" w:hAnsiTheme="minorHAnsi"/>
                <w:lang w:val="en-US" w:eastAsia="en-US"/>
              </w:rPr>
              <w:t>.</w:t>
            </w:r>
          </w:p>
          <w:p w14:paraId="44D8C5F4" w14:textId="4B2F0CDD" w:rsidR="00D21424" w:rsidRDefault="00D21424" w:rsidP="00022D1D">
            <w:pPr>
              <w:pStyle w:val="NormalWeb"/>
              <w:spacing w:before="34" w:beforeAutospacing="0" w:after="0" w:afterAutospacing="0"/>
              <w:rPr>
                <w:rFonts w:asciiTheme="minorHAnsi" w:hAnsiTheme="minorHAnsi"/>
                <w:lang w:val="en-US" w:eastAsia="en-US"/>
              </w:rPr>
            </w:pPr>
          </w:p>
          <w:p w14:paraId="31B35B89" w14:textId="77777777" w:rsidR="00DB3BAF" w:rsidRDefault="00DB3BAF" w:rsidP="003660DC">
            <w:pPr>
              <w:pStyle w:val="Heading2"/>
              <w:rPr>
                <w:rFonts w:ascii="Calibri" w:hAnsi="Calibri" w:cs="Calibri"/>
                <w:color w:val="0072C7"/>
                <w:sz w:val="36"/>
                <w:szCs w:val="36"/>
              </w:rPr>
            </w:pPr>
          </w:p>
          <w:p w14:paraId="7B1A79A7" w14:textId="6985163F" w:rsidR="00D21424" w:rsidRDefault="00760610" w:rsidP="003660DC">
            <w:pPr>
              <w:pStyle w:val="Heading2"/>
              <w:rPr>
                <w:rFonts w:ascii="Calibri" w:hAnsi="Calibri" w:cs="Calibri"/>
                <w:color w:val="0072C7"/>
                <w:sz w:val="36"/>
                <w:szCs w:val="36"/>
              </w:rPr>
            </w:pPr>
            <w:r w:rsidRPr="003660DC">
              <w:rPr>
                <w:rFonts w:ascii="Calibri" w:hAnsi="Calibri" w:cs="Calibri"/>
                <w:color w:val="0072C7"/>
                <w:sz w:val="36"/>
                <w:szCs w:val="36"/>
              </w:rPr>
              <w:lastRenderedPageBreak/>
              <w:t>EXTRA CURRICULAR ACTIVITIES</w:t>
            </w:r>
          </w:p>
          <w:p w14:paraId="5A8564B4" w14:textId="5BF5BCB5" w:rsidR="003660DC" w:rsidRPr="00684AF6" w:rsidRDefault="00BE26D3" w:rsidP="003660DC">
            <w:pPr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</w:pPr>
            <w:r w:rsidRPr="00684AF6"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  <w:t>Positions of Responsibility</w:t>
            </w:r>
          </w:p>
          <w:p w14:paraId="16E6BF0E" w14:textId="77777777" w:rsidR="002851CD" w:rsidRPr="002851CD" w:rsidRDefault="002851CD" w:rsidP="00022D1D">
            <w:pPr>
              <w:pStyle w:val="NormalWeb"/>
              <w:spacing w:before="34" w:beforeAutospacing="0" w:after="0" w:afterAutospacing="0"/>
              <w:rPr>
                <w:rFonts w:asciiTheme="minorHAnsi" w:hAnsiTheme="minorHAnsi"/>
                <w:lang w:val="en-US" w:eastAsia="en-US"/>
              </w:rPr>
            </w:pPr>
            <w:r w:rsidRPr="002851CD">
              <w:rPr>
                <w:rFonts w:asciiTheme="minorHAnsi" w:hAnsiTheme="minorHAnsi"/>
                <w:lang w:val="en-US" w:eastAsia="en-US"/>
              </w:rPr>
              <w:t xml:space="preserve">• Events Team of Prodigy’17, National Annual level Department Symposium of Production Engineering, NIT Trichy. </w:t>
            </w:r>
          </w:p>
          <w:p w14:paraId="7B43DE99" w14:textId="77777777" w:rsidR="002851CD" w:rsidRPr="002851CD" w:rsidRDefault="002851CD" w:rsidP="00022D1D">
            <w:pPr>
              <w:pStyle w:val="NormalWeb"/>
              <w:spacing w:before="34" w:beforeAutospacing="0" w:after="0" w:afterAutospacing="0"/>
              <w:rPr>
                <w:rFonts w:asciiTheme="minorHAnsi" w:hAnsiTheme="minorHAnsi"/>
                <w:lang w:val="en-US" w:eastAsia="en-US"/>
              </w:rPr>
            </w:pPr>
            <w:r w:rsidRPr="002851CD">
              <w:rPr>
                <w:rFonts w:asciiTheme="minorHAnsi" w:hAnsiTheme="minorHAnsi"/>
                <w:lang w:val="en-US" w:eastAsia="en-US"/>
              </w:rPr>
              <w:t xml:space="preserve">• Member of Public Relations Team Prodigy’16, National Annual level Department Symposium of Production Engineering, NIT Trichy. </w:t>
            </w:r>
          </w:p>
          <w:p w14:paraId="161A761C" w14:textId="2D3C3ED9" w:rsidR="00D21424" w:rsidRPr="003C000C" w:rsidRDefault="002851CD" w:rsidP="00022D1D">
            <w:pPr>
              <w:pStyle w:val="NormalWeb"/>
              <w:spacing w:before="34" w:beforeAutospacing="0" w:after="0" w:afterAutospacing="0"/>
              <w:rPr>
                <w:rFonts w:asciiTheme="minorHAnsi" w:hAnsiTheme="minorHAnsi"/>
                <w:lang w:val="en-US" w:eastAsia="en-US"/>
              </w:rPr>
            </w:pPr>
            <w:r w:rsidRPr="002851CD">
              <w:rPr>
                <w:rFonts w:asciiTheme="minorHAnsi" w:hAnsiTheme="minorHAnsi"/>
                <w:lang w:val="en-US" w:eastAsia="en-US"/>
              </w:rPr>
              <w:t>• Publicity Team of Paradigm, Bangalore Outreach of Prodigy’2015.</w:t>
            </w:r>
          </w:p>
          <w:p w14:paraId="072CB464" w14:textId="311B26DF" w:rsidR="00022D1D" w:rsidRPr="00684AF6" w:rsidRDefault="00661094" w:rsidP="00684AF6">
            <w:pPr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</w:pPr>
            <w:r w:rsidRPr="00684AF6"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  <w:t>Sports Activities</w:t>
            </w:r>
          </w:p>
          <w:p w14:paraId="3C849D8D" w14:textId="77777777" w:rsidR="00465D19" w:rsidRDefault="0056447E" w:rsidP="00465D19">
            <w:pPr>
              <w:rPr>
                <w:sz w:val="24"/>
                <w:szCs w:val="24"/>
              </w:rPr>
            </w:pPr>
            <w:r w:rsidRPr="0056447E">
              <w:rPr>
                <w:sz w:val="24"/>
                <w:szCs w:val="24"/>
              </w:rPr>
              <w:t>• Participated in KHO-KHO for Production Department in Sports Fete 2014 and 2015, the Annual Inter-Department Sports Festival of NIT Trichy.</w:t>
            </w:r>
          </w:p>
          <w:p w14:paraId="0E618621" w14:textId="77777777" w:rsidR="0056447E" w:rsidRDefault="0056447E" w:rsidP="00465D19">
            <w:pPr>
              <w:rPr>
                <w:sz w:val="24"/>
                <w:szCs w:val="24"/>
              </w:rPr>
            </w:pPr>
          </w:p>
          <w:p w14:paraId="3820107D" w14:textId="77777777" w:rsidR="0056447E" w:rsidRPr="00684AF6" w:rsidRDefault="00D36B72" w:rsidP="00465D19">
            <w:pPr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</w:pPr>
            <w:r w:rsidRPr="00684AF6">
              <w:rPr>
                <w:rFonts w:ascii="Calibri" w:hAnsi="Calibri" w:cs="Calibri"/>
                <w:b/>
                <w:bCs/>
                <w:i/>
                <w:iCs/>
                <w:sz w:val="28"/>
                <w:szCs w:val="28"/>
                <w:lang w:val="en-IN"/>
              </w:rPr>
              <w:t>Others</w:t>
            </w:r>
          </w:p>
          <w:p w14:paraId="7C8D506F" w14:textId="77777777" w:rsidR="00D36B72" w:rsidRPr="00226650" w:rsidRDefault="00D36B72" w:rsidP="00465D19">
            <w:pPr>
              <w:rPr>
                <w:sz w:val="24"/>
                <w:szCs w:val="24"/>
              </w:rPr>
            </w:pPr>
            <w:r w:rsidRPr="00226650">
              <w:rPr>
                <w:sz w:val="24"/>
                <w:szCs w:val="24"/>
              </w:rPr>
              <w:t xml:space="preserve">• Part of the NSS team of NIT Trichy which organized events for school children from nearby localities. Volunteered in planning and scheduling the events. </w:t>
            </w:r>
          </w:p>
          <w:p w14:paraId="4776D49A" w14:textId="1A8C38A2" w:rsidR="00D36B72" w:rsidRDefault="00D36B72" w:rsidP="00465D19">
            <w:pPr>
              <w:rPr>
                <w:sz w:val="24"/>
                <w:szCs w:val="24"/>
              </w:rPr>
            </w:pPr>
            <w:r w:rsidRPr="00226650">
              <w:rPr>
                <w:sz w:val="24"/>
                <w:szCs w:val="24"/>
              </w:rPr>
              <w:t>• Took Training in Disaster Management dealt with learning about the formal process for hazard identification, risk assessment&amp; control measures to effectively manage workplace &amp; safety hazards.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E1797454A99B4CE99751AE98ECA12D96"/>
              </w:placeholder>
              <w:temporary/>
              <w:showingPlcHdr/>
              <w15:appearance w15:val="hidden"/>
            </w:sdtPr>
            <w:sdtEndPr/>
            <w:sdtContent>
              <w:p w14:paraId="1C6A174A" w14:textId="77777777" w:rsidR="00E85232" w:rsidRPr="00E572D6" w:rsidRDefault="00E85232" w:rsidP="00E85232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E85232">
                  <w:rPr>
                    <w:rFonts w:ascii="Calibri" w:hAnsi="Calibri" w:cs="Calibri"/>
                    <w:color w:val="0072C7"/>
                    <w:sz w:val="36"/>
                    <w:szCs w:val="36"/>
                  </w:rPr>
                  <w:t>Education</w:t>
                </w:r>
              </w:p>
            </w:sdtContent>
          </w:sdt>
          <w:p w14:paraId="2D0C3E16" w14:textId="77777777" w:rsidR="00E85232" w:rsidRPr="00235173" w:rsidRDefault="00E85232" w:rsidP="00E85232">
            <w:pPr>
              <w:pStyle w:val="SchoolName"/>
              <w:rPr>
                <w:sz w:val="24"/>
                <w:szCs w:val="24"/>
              </w:rPr>
            </w:pPr>
            <w:r w:rsidRPr="00235173">
              <w:rPr>
                <w:sz w:val="24"/>
                <w:szCs w:val="24"/>
              </w:rPr>
              <w:t>B. TECH in Production Engineering</w:t>
            </w:r>
          </w:p>
          <w:p w14:paraId="49B6A16A" w14:textId="77777777" w:rsidR="00E85232" w:rsidRPr="00235173" w:rsidRDefault="00E85232" w:rsidP="00E85232">
            <w:pPr>
              <w:pStyle w:val="SchoolName"/>
              <w:rPr>
                <w:b w:val="0"/>
                <w:bCs/>
                <w:sz w:val="24"/>
                <w:szCs w:val="24"/>
              </w:rPr>
            </w:pPr>
            <w:r w:rsidRPr="00235173">
              <w:rPr>
                <w:b w:val="0"/>
                <w:bCs/>
                <w:sz w:val="24"/>
                <w:szCs w:val="24"/>
              </w:rPr>
              <w:t xml:space="preserve">National Institute of Technology (NIT) </w:t>
            </w:r>
          </w:p>
          <w:p w14:paraId="7E5B4E06" w14:textId="77777777" w:rsidR="00E85232" w:rsidRPr="00235173" w:rsidRDefault="00E85232" w:rsidP="00E85232">
            <w:pPr>
              <w:pStyle w:val="SchoolName"/>
              <w:rPr>
                <w:b w:val="0"/>
                <w:bCs/>
                <w:sz w:val="24"/>
                <w:szCs w:val="24"/>
              </w:rPr>
            </w:pPr>
            <w:r w:rsidRPr="00235173">
              <w:rPr>
                <w:b w:val="0"/>
                <w:bCs/>
                <w:sz w:val="24"/>
                <w:szCs w:val="24"/>
              </w:rPr>
              <w:t xml:space="preserve">Tiruchirappalli, Tamil Nadu, India </w:t>
            </w:r>
          </w:p>
          <w:p w14:paraId="0FCD3950" w14:textId="77777777" w:rsidR="00E85232" w:rsidRDefault="00E85232" w:rsidP="00E85232">
            <w:pPr>
              <w:pStyle w:val="SchoolName"/>
              <w:rPr>
                <w:b w:val="0"/>
                <w:bCs/>
                <w:sz w:val="24"/>
                <w:szCs w:val="24"/>
              </w:rPr>
            </w:pPr>
            <w:r w:rsidRPr="00235173">
              <w:rPr>
                <w:b w:val="0"/>
                <w:bCs/>
                <w:sz w:val="24"/>
                <w:szCs w:val="24"/>
              </w:rPr>
              <w:t>2014 – 2018 CGPA-7.99</w:t>
            </w:r>
          </w:p>
          <w:p w14:paraId="106561EA" w14:textId="206AC563" w:rsidR="00E85232" w:rsidRDefault="00E85232" w:rsidP="00465D19">
            <w:pPr>
              <w:rPr>
                <w:sz w:val="24"/>
                <w:szCs w:val="24"/>
              </w:rPr>
            </w:pPr>
          </w:p>
          <w:p w14:paraId="7129ECFD" w14:textId="08D6A2CA" w:rsidR="000A5A4F" w:rsidRDefault="006863CE" w:rsidP="00051A87">
            <w:pPr>
              <w:pStyle w:val="SchoolName"/>
            </w:pPr>
            <w:r w:rsidRPr="006863CE">
              <w:rPr>
                <w:sz w:val="24"/>
                <w:szCs w:val="24"/>
              </w:rPr>
              <w:t>Class XII</w:t>
            </w:r>
            <w:r w:rsidR="00051A87">
              <w:rPr>
                <w:sz w:val="24"/>
                <w:szCs w:val="24"/>
              </w:rPr>
              <w:t xml:space="preserve">                                                          </w:t>
            </w:r>
            <w:r w:rsidR="00051A87" w:rsidRPr="000D6B61">
              <w:rPr>
                <w:sz w:val="24"/>
                <w:szCs w:val="24"/>
              </w:rPr>
              <w:t>Class X</w:t>
            </w:r>
          </w:p>
          <w:p w14:paraId="18AFD9CC" w14:textId="50C56D1F" w:rsidR="000A5A4F" w:rsidRPr="00F20C2C" w:rsidRDefault="00DC3033" w:rsidP="000A5A4F">
            <w:pPr>
              <w:pStyle w:val="SchoolName"/>
              <w:rPr>
                <w:b w:val="0"/>
                <w:bCs/>
                <w:sz w:val="24"/>
                <w:szCs w:val="24"/>
              </w:rPr>
            </w:pPr>
            <w:r>
              <w:t xml:space="preserve"> </w:t>
            </w:r>
            <w:r w:rsidR="000A5A4F" w:rsidRPr="00F20C2C">
              <w:rPr>
                <w:b w:val="0"/>
                <w:bCs/>
                <w:sz w:val="24"/>
                <w:szCs w:val="24"/>
              </w:rPr>
              <w:t>Sri Gayatri Junior College</w:t>
            </w:r>
            <w:r w:rsidR="000A5A4F">
              <w:rPr>
                <w:b w:val="0"/>
                <w:bCs/>
                <w:sz w:val="24"/>
                <w:szCs w:val="24"/>
              </w:rPr>
              <w:t xml:space="preserve">                           </w:t>
            </w:r>
            <w:r w:rsidR="000A5A4F" w:rsidRPr="000D6B61">
              <w:rPr>
                <w:b w:val="0"/>
                <w:bCs/>
                <w:sz w:val="24"/>
                <w:szCs w:val="24"/>
              </w:rPr>
              <w:t>St. Paul’s High School</w:t>
            </w:r>
          </w:p>
          <w:p w14:paraId="2D431D22" w14:textId="5FD68106" w:rsidR="000A5A4F" w:rsidRPr="00F20C2C" w:rsidRDefault="000A5A4F" w:rsidP="000A5A4F">
            <w:pPr>
              <w:pStyle w:val="SchoolName"/>
              <w:rPr>
                <w:b w:val="0"/>
                <w:bCs/>
                <w:sz w:val="24"/>
                <w:szCs w:val="24"/>
              </w:rPr>
            </w:pPr>
            <w:r w:rsidRPr="00F20C2C">
              <w:rPr>
                <w:b w:val="0"/>
                <w:bCs/>
                <w:sz w:val="24"/>
                <w:szCs w:val="24"/>
              </w:rPr>
              <w:t>Nellore, Andhra Pradesh, India</w:t>
            </w:r>
            <w:r>
              <w:rPr>
                <w:b w:val="0"/>
                <w:bCs/>
                <w:sz w:val="24"/>
                <w:szCs w:val="24"/>
              </w:rPr>
              <w:t xml:space="preserve">                  </w:t>
            </w:r>
            <w:r w:rsidRPr="000D6B61">
              <w:rPr>
                <w:b w:val="0"/>
                <w:bCs/>
                <w:sz w:val="24"/>
                <w:szCs w:val="24"/>
              </w:rPr>
              <w:t>Andhra Pradesh,</w:t>
            </w:r>
            <w:r w:rsidR="00355103" w:rsidRPr="000D6B61">
              <w:rPr>
                <w:b w:val="0"/>
                <w:bCs/>
                <w:sz w:val="24"/>
                <w:szCs w:val="24"/>
              </w:rPr>
              <w:t xml:space="preserve"> </w:t>
            </w:r>
            <w:r w:rsidR="000D6B61" w:rsidRPr="000D6B61">
              <w:rPr>
                <w:b w:val="0"/>
                <w:bCs/>
                <w:sz w:val="24"/>
                <w:szCs w:val="24"/>
              </w:rPr>
              <w:t>India</w:t>
            </w:r>
          </w:p>
          <w:p w14:paraId="02C179C5" w14:textId="1737B8D0" w:rsidR="000A5A4F" w:rsidRPr="00F20C2C" w:rsidRDefault="000A5A4F" w:rsidP="000A5A4F">
            <w:pPr>
              <w:pStyle w:val="SchoolName"/>
              <w:rPr>
                <w:b w:val="0"/>
                <w:bCs/>
                <w:sz w:val="24"/>
                <w:szCs w:val="24"/>
              </w:rPr>
            </w:pPr>
            <w:r w:rsidRPr="00F20C2C">
              <w:rPr>
                <w:b w:val="0"/>
                <w:bCs/>
                <w:sz w:val="24"/>
                <w:szCs w:val="24"/>
              </w:rPr>
              <w:t>2012 – 2014</w:t>
            </w:r>
            <w:r w:rsidR="00355103">
              <w:rPr>
                <w:b w:val="0"/>
                <w:bCs/>
                <w:sz w:val="24"/>
                <w:szCs w:val="24"/>
              </w:rPr>
              <w:t xml:space="preserve">                                                   </w:t>
            </w:r>
            <w:r w:rsidR="000D6B61" w:rsidRPr="000D6B61">
              <w:rPr>
                <w:b w:val="0"/>
                <w:bCs/>
                <w:sz w:val="24"/>
                <w:szCs w:val="24"/>
              </w:rPr>
              <w:t>2011-2012</w:t>
            </w:r>
          </w:p>
          <w:p w14:paraId="53693AEE" w14:textId="2169ECD8" w:rsidR="000A5A4F" w:rsidRDefault="000A5A4F" w:rsidP="000A5A4F">
            <w:pPr>
              <w:pStyle w:val="SchoolName"/>
              <w:rPr>
                <w:b w:val="0"/>
                <w:bCs/>
                <w:sz w:val="24"/>
                <w:szCs w:val="24"/>
              </w:rPr>
            </w:pPr>
            <w:r w:rsidRPr="00F20C2C">
              <w:rPr>
                <w:b w:val="0"/>
                <w:bCs/>
                <w:sz w:val="24"/>
                <w:szCs w:val="24"/>
              </w:rPr>
              <w:t>Percentage-98.4%</w:t>
            </w:r>
            <w:r w:rsidR="00512AA4">
              <w:rPr>
                <w:b w:val="0"/>
                <w:bCs/>
                <w:sz w:val="24"/>
                <w:szCs w:val="24"/>
              </w:rPr>
              <w:t xml:space="preserve">  </w:t>
            </w:r>
            <w:r w:rsidR="000D6B61">
              <w:rPr>
                <w:b w:val="0"/>
                <w:bCs/>
                <w:sz w:val="24"/>
                <w:szCs w:val="24"/>
              </w:rPr>
              <w:t xml:space="preserve">                                       </w:t>
            </w:r>
            <w:r w:rsidR="007D5290" w:rsidRPr="007D5290">
              <w:rPr>
                <w:b w:val="0"/>
                <w:bCs/>
                <w:sz w:val="24"/>
                <w:szCs w:val="24"/>
              </w:rPr>
              <w:t>CGPA-9.7</w:t>
            </w:r>
            <w:r w:rsidR="00512AA4">
              <w:rPr>
                <w:b w:val="0"/>
                <w:bCs/>
                <w:sz w:val="24"/>
                <w:szCs w:val="24"/>
              </w:rPr>
              <w:t xml:space="preserve">                                     </w:t>
            </w:r>
          </w:p>
          <w:p w14:paraId="53CD9314" w14:textId="1B0BD82C" w:rsidR="00051A87" w:rsidRDefault="00DC3033" w:rsidP="00051A87">
            <w:pPr>
              <w:pStyle w:val="SchoolName"/>
            </w:pPr>
            <w:r>
              <w:t xml:space="preserve">                                                                              </w:t>
            </w:r>
            <w:r w:rsidR="000A5A4F">
              <w:t xml:space="preserve">  </w:t>
            </w:r>
          </w:p>
          <w:p w14:paraId="2A6C52F5" w14:textId="09EEB125" w:rsidR="00DC3033" w:rsidRDefault="00DC3033" w:rsidP="00051A87">
            <w:pPr>
              <w:pStyle w:val="SchoolName"/>
            </w:pPr>
            <w:r>
              <w:t xml:space="preserve">                                                                                </w:t>
            </w:r>
          </w:p>
          <w:p w14:paraId="10903A30" w14:textId="3CC3B6EC" w:rsidR="00051A87" w:rsidRDefault="00051A87" w:rsidP="00051A87">
            <w:pPr>
              <w:pStyle w:val="SchoolName"/>
            </w:pPr>
          </w:p>
          <w:p w14:paraId="4DD20DBA" w14:textId="77777777" w:rsidR="00D16FD2" w:rsidRDefault="00D16FD2" w:rsidP="00465D19">
            <w:pPr>
              <w:rPr>
                <w:sz w:val="24"/>
                <w:szCs w:val="24"/>
              </w:rPr>
            </w:pPr>
          </w:p>
          <w:p w14:paraId="66A92361" w14:textId="77777777" w:rsidR="00D16FD2" w:rsidRDefault="00D16FD2" w:rsidP="00465D19">
            <w:pPr>
              <w:rPr>
                <w:sz w:val="24"/>
                <w:szCs w:val="24"/>
              </w:rPr>
            </w:pPr>
          </w:p>
          <w:p w14:paraId="2B4A0274" w14:textId="0E657E40" w:rsidR="00D16FD2" w:rsidRPr="00465D19" w:rsidRDefault="00D16FD2" w:rsidP="00465D19"/>
        </w:tc>
      </w:tr>
      <w:tr w:rsidR="003D1B71" w14:paraId="06E2266C" w14:textId="77777777" w:rsidTr="003D1B71">
        <w:trPr>
          <w:trHeight w:val="1164"/>
        </w:trPr>
        <w:tc>
          <w:tcPr>
            <w:tcW w:w="720" w:type="dxa"/>
          </w:tcPr>
          <w:p w14:paraId="0BB72736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C67F4B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0B250AB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7190BB0" w14:textId="77777777" w:rsidR="003D1B71" w:rsidRPr="00590471" w:rsidRDefault="003D1B71" w:rsidP="00222466"/>
        </w:tc>
      </w:tr>
      <w:tr w:rsidR="003D1B71" w14:paraId="29D010C6" w14:textId="77777777" w:rsidTr="003D1B71">
        <w:trPr>
          <w:trHeight w:val="543"/>
        </w:trPr>
        <w:tc>
          <w:tcPr>
            <w:tcW w:w="720" w:type="dxa"/>
          </w:tcPr>
          <w:p w14:paraId="2CE8BBA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773B4E8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EFD609" wp14:editId="5CF2D07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C5E71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F3066C5" w14:textId="77777777" w:rsidR="003D1B71" w:rsidRDefault="00A5743F" w:rsidP="00380FD1">
            <w:pPr>
              <w:pStyle w:val="Information"/>
            </w:pPr>
            <w:r>
              <w:t>Nellore</w:t>
            </w:r>
            <w:r w:rsidR="003C5877">
              <w:t>, Andhra Pradesh</w:t>
            </w:r>
          </w:p>
          <w:p w14:paraId="104E9CD6" w14:textId="73D74248" w:rsidR="003C5877" w:rsidRPr="00380FD1" w:rsidRDefault="00C97FD0" w:rsidP="00380FD1">
            <w:pPr>
              <w:pStyle w:val="Information"/>
            </w:pPr>
            <w:r>
              <w:t>India- 524137</w:t>
            </w:r>
          </w:p>
        </w:tc>
        <w:tc>
          <w:tcPr>
            <w:tcW w:w="423" w:type="dxa"/>
            <w:vMerge/>
          </w:tcPr>
          <w:p w14:paraId="32E3810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CD9C7BA" w14:textId="77777777" w:rsidR="003D1B71" w:rsidRDefault="003D1B71" w:rsidP="005801E5">
            <w:pPr>
              <w:pStyle w:val="Heading1"/>
            </w:pPr>
          </w:p>
        </w:tc>
      </w:tr>
      <w:tr w:rsidR="003D1B71" w14:paraId="287445C7" w14:textId="77777777" w:rsidTr="003D1B71">
        <w:trPr>
          <w:trHeight w:val="183"/>
        </w:trPr>
        <w:tc>
          <w:tcPr>
            <w:tcW w:w="720" w:type="dxa"/>
          </w:tcPr>
          <w:p w14:paraId="2E204C7B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822C847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96A0B1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438F74E" w14:textId="77777777" w:rsidR="003D1B71" w:rsidRDefault="003D1B71" w:rsidP="005801E5">
            <w:pPr>
              <w:pStyle w:val="Heading1"/>
            </w:pPr>
          </w:p>
        </w:tc>
      </w:tr>
      <w:tr w:rsidR="003D1B71" w14:paraId="3C695AE0" w14:textId="77777777" w:rsidTr="003D1B71">
        <w:trPr>
          <w:trHeight w:val="624"/>
        </w:trPr>
        <w:tc>
          <w:tcPr>
            <w:tcW w:w="720" w:type="dxa"/>
          </w:tcPr>
          <w:p w14:paraId="0FA59FF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FF76554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33493A" wp14:editId="4C8D2F87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DFDBCE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0F73F1A" w14:textId="3B91D731" w:rsidR="003D1B71" w:rsidRPr="00380FD1" w:rsidRDefault="00126CDF" w:rsidP="00380FD1">
            <w:pPr>
              <w:pStyle w:val="Information"/>
            </w:pPr>
            <w:r>
              <w:t>+91</w:t>
            </w:r>
            <w:r w:rsidR="0030493F">
              <w:t>-8919060397</w:t>
            </w:r>
          </w:p>
        </w:tc>
        <w:tc>
          <w:tcPr>
            <w:tcW w:w="423" w:type="dxa"/>
            <w:vMerge/>
          </w:tcPr>
          <w:p w14:paraId="183C9E6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89522EA" w14:textId="77777777" w:rsidR="003D1B71" w:rsidRDefault="003D1B71" w:rsidP="005801E5">
            <w:pPr>
              <w:pStyle w:val="Heading1"/>
            </w:pPr>
          </w:p>
        </w:tc>
      </w:tr>
      <w:tr w:rsidR="003D1B71" w14:paraId="234EE478" w14:textId="77777777" w:rsidTr="003D1B71">
        <w:trPr>
          <w:trHeight w:val="183"/>
        </w:trPr>
        <w:tc>
          <w:tcPr>
            <w:tcW w:w="720" w:type="dxa"/>
          </w:tcPr>
          <w:p w14:paraId="30D0247C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C146C1C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684377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9502958" w14:textId="77777777" w:rsidR="003D1B71" w:rsidRDefault="003D1B71" w:rsidP="005801E5">
            <w:pPr>
              <w:pStyle w:val="Heading1"/>
            </w:pPr>
          </w:p>
        </w:tc>
      </w:tr>
      <w:tr w:rsidR="003D1B71" w14:paraId="6CEED503" w14:textId="77777777" w:rsidTr="003D1B71">
        <w:trPr>
          <w:trHeight w:val="633"/>
        </w:trPr>
        <w:tc>
          <w:tcPr>
            <w:tcW w:w="720" w:type="dxa"/>
          </w:tcPr>
          <w:p w14:paraId="249F9EB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A98CB7E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6538BD" wp14:editId="493E9DAD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B2A946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2C361A9" w14:textId="797E6789" w:rsidR="003D1B71" w:rsidRPr="00380FD1" w:rsidRDefault="00C43802" w:rsidP="00380FD1">
            <w:pPr>
              <w:pStyle w:val="Information"/>
            </w:pPr>
            <w:r>
              <w:t>a</w:t>
            </w:r>
            <w:r w:rsidR="0030493F">
              <w:t>lishashaik</w:t>
            </w:r>
            <w:r>
              <w:t>1259@gmail.</w:t>
            </w:r>
            <w:r w:rsidR="00AE0009">
              <w:t>c</w:t>
            </w:r>
            <w:r>
              <w:t>om</w:t>
            </w:r>
          </w:p>
        </w:tc>
        <w:tc>
          <w:tcPr>
            <w:tcW w:w="423" w:type="dxa"/>
            <w:vMerge/>
          </w:tcPr>
          <w:p w14:paraId="4C8675C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D60FDA0" w14:textId="77777777" w:rsidR="003D1B71" w:rsidRDefault="003D1B71" w:rsidP="005801E5">
            <w:pPr>
              <w:pStyle w:val="Heading1"/>
            </w:pPr>
          </w:p>
        </w:tc>
      </w:tr>
      <w:tr w:rsidR="003D1B71" w14:paraId="7B8E7EEA" w14:textId="77777777" w:rsidTr="003D1B71">
        <w:trPr>
          <w:trHeight w:val="174"/>
        </w:trPr>
        <w:tc>
          <w:tcPr>
            <w:tcW w:w="720" w:type="dxa"/>
          </w:tcPr>
          <w:p w14:paraId="216ED7E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45D0CC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0C0556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D986CB1" w14:textId="77777777" w:rsidR="003D1B71" w:rsidRDefault="003D1B71" w:rsidP="005801E5">
            <w:pPr>
              <w:pStyle w:val="Heading1"/>
            </w:pPr>
          </w:p>
        </w:tc>
      </w:tr>
      <w:tr w:rsidR="003D1B71" w14:paraId="68B4CB85" w14:textId="77777777" w:rsidTr="003D1B71">
        <w:trPr>
          <w:trHeight w:val="633"/>
        </w:trPr>
        <w:tc>
          <w:tcPr>
            <w:tcW w:w="720" w:type="dxa"/>
          </w:tcPr>
          <w:p w14:paraId="24A7D530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5AA67C8" w14:textId="5E3D4B10" w:rsidR="003D1B71" w:rsidRPr="00376291" w:rsidRDefault="00827C6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rFonts w:ascii="Calibri" w:hAnsi="Calibri" w:cs="Calibri"/>
                <w:noProof/>
                <w:color w:val="666666"/>
              </w:rPr>
              <w:drawing>
                <wp:inline distT="0" distB="0" distL="0" distR="0" wp14:anchorId="707586AB" wp14:editId="519AE233">
                  <wp:extent cx="400050" cy="400050"/>
                  <wp:effectExtent l="0" t="0" r="0" b="0"/>
                  <wp:docPr id="2" name="Graphic 2" descr="Daily calend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c 2" descr="Daily calendar with solid fill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14:paraId="055C393A" w14:textId="54F719F0" w:rsidR="003D1B71" w:rsidRPr="00380FD1" w:rsidRDefault="00EE609E" w:rsidP="00380FD1">
            <w:pPr>
              <w:pStyle w:val="Information"/>
            </w:pPr>
            <w:r>
              <w:t>27-09-1996</w:t>
            </w:r>
          </w:p>
        </w:tc>
        <w:tc>
          <w:tcPr>
            <w:tcW w:w="423" w:type="dxa"/>
            <w:vMerge/>
          </w:tcPr>
          <w:p w14:paraId="3E0C2A2E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3BB04D1" w14:textId="77777777" w:rsidR="003D1B71" w:rsidRDefault="003D1B71" w:rsidP="005801E5">
            <w:pPr>
              <w:pStyle w:val="Heading1"/>
            </w:pPr>
          </w:p>
        </w:tc>
      </w:tr>
      <w:tr w:rsidR="003D1B71" w14:paraId="5998F9D7" w14:textId="77777777" w:rsidTr="003D1B71">
        <w:trPr>
          <w:trHeight w:val="2448"/>
        </w:trPr>
        <w:tc>
          <w:tcPr>
            <w:tcW w:w="720" w:type="dxa"/>
          </w:tcPr>
          <w:p w14:paraId="7AF0A86C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7BC943D" w14:textId="77777777" w:rsidR="003D1B71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  <w:p w14:paraId="63C40800" w14:textId="77777777" w:rsidR="00637976" w:rsidRPr="001840A1" w:rsidRDefault="00526025" w:rsidP="00222466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840A1"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SKILLS</w:t>
            </w:r>
          </w:p>
          <w:p w14:paraId="5A671258" w14:textId="77777777" w:rsidR="00E04247" w:rsidRPr="00A63F88" w:rsidRDefault="00760DFC" w:rsidP="002A1F45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color w:val="0072C7" w:themeColor="accent2"/>
                <w:sz w:val="24"/>
              </w:rPr>
            </w:pPr>
            <w:r>
              <w:t>Netezza</w:t>
            </w:r>
          </w:p>
          <w:p w14:paraId="45E59DBC" w14:textId="77777777" w:rsidR="00A63F88" w:rsidRPr="00A63F88" w:rsidRDefault="00A63F88" w:rsidP="002A1F45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color w:val="0072C7" w:themeColor="accent2"/>
                <w:sz w:val="24"/>
              </w:rPr>
            </w:pPr>
            <w:r>
              <w:t>ETL</w:t>
            </w:r>
          </w:p>
          <w:p w14:paraId="30DA2374" w14:textId="77777777" w:rsidR="00A63F88" w:rsidRPr="00A63F88" w:rsidRDefault="00A63F88" w:rsidP="002A1F45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color w:val="0072C7" w:themeColor="accent2"/>
                <w:sz w:val="24"/>
              </w:rPr>
            </w:pPr>
            <w:r>
              <w:t>Data warehousing</w:t>
            </w:r>
          </w:p>
          <w:p w14:paraId="5A45CDD5" w14:textId="6A9F05DF" w:rsidR="00A63F88" w:rsidRPr="00EA4750" w:rsidRDefault="001E293D" w:rsidP="002A1F45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color w:val="0072C7" w:themeColor="accent2"/>
                <w:sz w:val="24"/>
              </w:rPr>
            </w:pPr>
            <w:r>
              <w:t>Machine Learning</w:t>
            </w:r>
          </w:p>
          <w:p w14:paraId="69D084A2" w14:textId="77777777" w:rsidR="00EA4750" w:rsidRPr="00EA4750" w:rsidRDefault="00EA4750" w:rsidP="002A1F45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color w:val="0072C7" w:themeColor="accent2"/>
                <w:sz w:val="24"/>
              </w:rPr>
            </w:pPr>
            <w:r>
              <w:t>C/C++</w:t>
            </w:r>
          </w:p>
          <w:p w14:paraId="2601BFEE" w14:textId="77777777" w:rsidR="00EA4750" w:rsidRPr="001100F7" w:rsidRDefault="001100F7" w:rsidP="002A1F45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color w:val="0072C7" w:themeColor="accent2"/>
                <w:sz w:val="24"/>
              </w:rPr>
            </w:pPr>
            <w:r>
              <w:t>Unix</w:t>
            </w:r>
          </w:p>
          <w:p w14:paraId="74473178" w14:textId="77777777" w:rsidR="001100F7" w:rsidRPr="001100F7" w:rsidRDefault="001100F7" w:rsidP="002A1F45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color w:val="0072C7" w:themeColor="accent2"/>
                <w:sz w:val="24"/>
              </w:rPr>
            </w:pPr>
            <w:r>
              <w:t>SQL</w:t>
            </w:r>
          </w:p>
          <w:p w14:paraId="210D72AC" w14:textId="77777777" w:rsidR="001100F7" w:rsidRPr="001100F7" w:rsidRDefault="001100F7" w:rsidP="002A1F45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color w:val="0072C7" w:themeColor="accent2"/>
                <w:sz w:val="24"/>
              </w:rPr>
            </w:pPr>
            <w:r>
              <w:t>Python</w:t>
            </w:r>
          </w:p>
          <w:p w14:paraId="3391677F" w14:textId="6C3C3632" w:rsidR="001100F7" w:rsidRPr="001E293D" w:rsidRDefault="00D90596" w:rsidP="002A1F45">
            <w:pPr>
              <w:pStyle w:val="ListParagraph"/>
              <w:numPr>
                <w:ilvl w:val="0"/>
                <w:numId w:val="9"/>
              </w:numPr>
              <w:rPr>
                <w:rFonts w:ascii="Calibri" w:hAnsi="Calibri" w:cs="Calibri"/>
                <w:color w:val="0072C7" w:themeColor="accent2"/>
                <w:sz w:val="24"/>
              </w:rPr>
            </w:pPr>
            <w:r>
              <w:t>Hadoop,</w:t>
            </w:r>
            <w:r w:rsidR="00FD3ACE">
              <w:t xml:space="preserve"> </w:t>
            </w:r>
            <w:r>
              <w:t>Spark</w:t>
            </w:r>
          </w:p>
          <w:p w14:paraId="453C3FC8" w14:textId="77777777" w:rsidR="004773A8" w:rsidRDefault="004773A8" w:rsidP="00BD5834">
            <w:pPr>
              <w:rPr>
                <w:rFonts w:ascii="Calibri" w:hAnsi="Calibri" w:cs="Calibri"/>
                <w:i/>
                <w:iCs/>
                <w:color w:val="0D1D51" w:themeColor="accent3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A1E182B" w14:textId="77777777" w:rsidR="004773A8" w:rsidRDefault="004773A8" w:rsidP="00BD5834">
            <w:pPr>
              <w:rPr>
                <w:rFonts w:ascii="Calibri" w:hAnsi="Calibri" w:cs="Calibri"/>
                <w:i/>
                <w:iCs/>
                <w:color w:val="0D1D51" w:themeColor="accent3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C00E10D" w14:textId="77777777" w:rsidR="004773A8" w:rsidRDefault="004773A8" w:rsidP="00BD5834">
            <w:pPr>
              <w:rPr>
                <w:rFonts w:ascii="Calibri" w:hAnsi="Calibri" w:cs="Calibri"/>
                <w:i/>
                <w:iCs/>
                <w:color w:val="0D1D51" w:themeColor="accent3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64CEBD2" w14:textId="77777777" w:rsidR="004773A8" w:rsidRDefault="004773A8" w:rsidP="00BD5834">
            <w:pPr>
              <w:rPr>
                <w:rFonts w:ascii="Calibri" w:hAnsi="Calibri" w:cs="Calibri"/>
                <w:i/>
                <w:iCs/>
                <w:color w:val="0D1D51" w:themeColor="accent3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A0DEC48" w14:textId="77777777" w:rsidR="004773A8" w:rsidRDefault="004773A8" w:rsidP="00BD5834">
            <w:pPr>
              <w:rPr>
                <w:rFonts w:ascii="Calibri" w:hAnsi="Calibri" w:cs="Calibri"/>
                <w:i/>
                <w:iCs/>
                <w:color w:val="0D1D51" w:themeColor="accent3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2540BC5" w14:textId="77777777" w:rsidR="004773A8" w:rsidRDefault="004773A8" w:rsidP="00BD5834">
            <w:pPr>
              <w:rPr>
                <w:rFonts w:ascii="Calibri" w:hAnsi="Calibri" w:cs="Calibri"/>
                <w:i/>
                <w:iCs/>
                <w:color w:val="0D1D51" w:themeColor="accent3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86EB0B0" w14:textId="77777777" w:rsidR="004773A8" w:rsidRDefault="004773A8" w:rsidP="00BD5834">
            <w:pPr>
              <w:rPr>
                <w:rFonts w:ascii="Calibri" w:hAnsi="Calibri" w:cs="Calibri"/>
                <w:i/>
                <w:iCs/>
                <w:color w:val="0D1D51" w:themeColor="accent3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F02F4A3" w14:textId="77777777" w:rsidR="004773A8" w:rsidRDefault="004773A8" w:rsidP="00BD5834">
            <w:pPr>
              <w:rPr>
                <w:rFonts w:ascii="Calibri" w:hAnsi="Calibri" w:cs="Calibri"/>
                <w:i/>
                <w:iCs/>
                <w:color w:val="0D1D51" w:themeColor="accent3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52A0583" w14:textId="77777777" w:rsidR="004773A8" w:rsidRDefault="004773A8" w:rsidP="00BD5834">
            <w:pPr>
              <w:rPr>
                <w:rFonts w:ascii="Calibri" w:hAnsi="Calibri" w:cs="Calibri"/>
                <w:i/>
                <w:iCs/>
                <w:color w:val="0D1D51" w:themeColor="accent3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CF80BCE" w14:textId="026F5C06" w:rsidR="001E293D" w:rsidRPr="004773A8" w:rsidRDefault="00BD5834" w:rsidP="00BD5834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773A8"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LANGUAGES</w:t>
            </w:r>
          </w:p>
          <w:p w14:paraId="6BFD623F" w14:textId="122B360C" w:rsidR="00EA6175" w:rsidRDefault="00EA6175" w:rsidP="00AA223A">
            <w:pPr>
              <w:rPr>
                <w:rFonts w:ascii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English</w:t>
            </w:r>
          </w:p>
          <w:p w14:paraId="1EC525EE" w14:textId="342210E2" w:rsidR="00EA6175" w:rsidRDefault="00EA6175" w:rsidP="00AA223A">
            <w:pPr>
              <w:rPr>
                <w:rFonts w:ascii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19EE792F" wp14:editId="3DF24E4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3810</wp:posOffset>
                      </wp:positionV>
                      <wp:extent cx="1691640" cy="152400"/>
                      <wp:effectExtent l="0" t="0" r="22860" b="1905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1640" cy="152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2FEC14" id="Rectangle 33" o:spid="_x0000_s1026" style="position:absolute;margin-left:0;margin-top:.3pt;width:133.2pt;height:1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" fillcolor="#002060" strokecolor="#162a3c [1604]" strokeweight="1pt"/>
                  </w:pict>
                </mc:Fallback>
              </mc:AlternateContent>
            </w:r>
          </w:p>
          <w:p w14:paraId="3A5E5078" w14:textId="59FA2229" w:rsidR="00AA223A" w:rsidRDefault="00AA223A" w:rsidP="00AA223A">
            <w:pPr>
              <w:rPr>
                <w:rFonts w:ascii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F41EC53" wp14:editId="171AFEE5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222250</wp:posOffset>
                      </wp:positionV>
                      <wp:extent cx="1066800" cy="160020"/>
                      <wp:effectExtent l="0" t="0" r="19050" b="1143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1600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EB0FED" w14:textId="77777777" w:rsidR="00AA223A" w:rsidRDefault="00AA223A" w:rsidP="00AA223A">
                                  <w:pPr>
                                    <w:jc w:val="center"/>
                                  </w:pPr>
                                </w:p>
                                <w:p w14:paraId="5ECEB0B7" w14:textId="77777777" w:rsidR="00AA223A" w:rsidRDefault="00AA223A" w:rsidP="00AA223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41EC53" id="Rectangle 28" o:spid="_x0000_s1027" style="position:absolute;margin-left:-.25pt;margin-top:17.5pt;width:84pt;height:1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" fillcolor="#002060" strokecolor="#162a3c [1604]" strokeweight="1pt">
                      <v:textbox>
                        <w:txbxContent>
                          <w:p w14:paraId="12EB0FED" w14:textId="77777777" w:rsidR="00AA223A" w:rsidRDefault="00AA223A" w:rsidP="00AA223A">
                            <w:pPr>
                              <w:jc w:val="center"/>
                            </w:pPr>
                          </w:p>
                          <w:p w14:paraId="5ECEB0B7" w14:textId="77777777" w:rsidR="00AA223A" w:rsidRDefault="00AA223A" w:rsidP="00AA223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Hindi</w:t>
            </w:r>
          </w:p>
          <w:p w14:paraId="2019A566" w14:textId="56AAEB52" w:rsidR="00AA223A" w:rsidRDefault="00AA223A" w:rsidP="00D36D56">
            <w:pPr>
              <w:jc w:val="center"/>
              <w:rPr>
                <w:rFonts w:ascii="Calibri" w:hAnsi="Calibri" w:cs="Calibri"/>
                <w:color w:val="000000" w:themeColor="text1"/>
                <w:sz w:val="28"/>
                <w:szCs w:val="28"/>
              </w:rPr>
            </w:pPr>
          </w:p>
          <w:p w14:paraId="76128CBE" w14:textId="481D4323" w:rsidR="00BD4572" w:rsidRDefault="00BD4572" w:rsidP="00BD4572">
            <w:pPr>
              <w:rPr>
                <w:rFonts w:ascii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Telugu</w:t>
            </w:r>
          </w:p>
          <w:p w14:paraId="25A57D1E" w14:textId="58BDB4D9" w:rsidR="00BD4572" w:rsidRDefault="00BD4572" w:rsidP="00BD4572">
            <w:pPr>
              <w:rPr>
                <w:rFonts w:ascii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00CFD795" wp14:editId="204C41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1691640" cy="152400"/>
                      <wp:effectExtent l="0" t="0" r="22860" b="1905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1640" cy="152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527C2" id="Rectangle 32" o:spid="_x0000_s1026" style="position:absolute;margin-left:0;margin-top:.25pt;width:133.2pt;height:1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" fillcolor="#002060" strokecolor="#162a3c [1604]" strokeweight="1pt"/>
                  </w:pict>
                </mc:Fallback>
              </mc:AlternateContent>
            </w:r>
          </w:p>
          <w:p w14:paraId="0568303D" w14:textId="1ABA6318" w:rsidR="0068700C" w:rsidRDefault="0091010C" w:rsidP="008D1068">
            <w:pPr>
              <w:rPr>
                <w:rFonts w:ascii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47C6AE3D" wp14:editId="53778BEC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222250</wp:posOffset>
                      </wp:positionV>
                      <wp:extent cx="426720" cy="160020"/>
                      <wp:effectExtent l="0" t="0" r="11430" b="1143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" cy="1600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58A15E" id="Rectangle 31" o:spid="_x0000_s1026" style="position:absolute;margin-left:-.25pt;margin-top:17.5pt;width:33.6pt;height:12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" fillcolor="#002060" strokecolor="#162a3c [1604]" strokeweight="1pt"/>
                  </w:pict>
                </mc:Fallback>
              </mc:AlternateContent>
            </w:r>
            <w:r w:rsidR="0068700C">
              <w:rPr>
                <w:rFonts w:ascii="Calibri" w:hAnsi="Calibri" w:cs="Calibri"/>
                <w:color w:val="000000" w:themeColor="text1"/>
                <w:sz w:val="28"/>
                <w:szCs w:val="28"/>
              </w:rPr>
              <w:t>Tamil</w:t>
            </w:r>
          </w:p>
          <w:p w14:paraId="330810F1" w14:textId="07371778" w:rsidR="00D40FF6" w:rsidRDefault="00D40FF6" w:rsidP="008D1068">
            <w:pPr>
              <w:rPr>
                <w:rFonts w:ascii="Calibri" w:hAnsi="Calibri" w:cs="Calibri"/>
                <w:color w:val="000000" w:themeColor="text1"/>
                <w:sz w:val="28"/>
                <w:szCs w:val="28"/>
              </w:rPr>
            </w:pPr>
          </w:p>
          <w:p w14:paraId="52A5B503" w14:textId="77777777" w:rsidR="00D40FF6" w:rsidRDefault="00D40FF6" w:rsidP="008D1068">
            <w:pPr>
              <w:rPr>
                <w:rFonts w:ascii="Calibri" w:hAnsi="Calibri" w:cs="Calibri"/>
                <w:color w:val="000000" w:themeColor="text1"/>
                <w:sz w:val="28"/>
                <w:szCs w:val="28"/>
              </w:rPr>
            </w:pPr>
          </w:p>
          <w:p w14:paraId="24A466A8" w14:textId="77777777" w:rsidR="00AC1361" w:rsidRDefault="00AC1361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0ECB1AE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68E9A47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E5B1FC5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24267D9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A25AFC7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C846ED7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0B7C09A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65A5EF6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E52A95B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EF90530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6B4D6CA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0C98015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959EE08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E952226" w14:textId="77777777" w:rsidR="004773A8" w:rsidRDefault="004773A8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831C2F3" w14:textId="2C639027" w:rsidR="00C3045A" w:rsidRDefault="00AC1361" w:rsidP="008D1068">
            <w:pPr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1361">
              <w:rPr>
                <w:rFonts w:ascii="Calibri" w:hAnsi="Calibri" w:cs="Calibri"/>
                <w:i/>
                <w:iCs/>
                <w:color w:val="2C567A" w:themeColor="accent1"/>
                <w:sz w:val="40"/>
                <w:szCs w:val="40"/>
                <w:u w:val="thick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INTERESTS</w:t>
            </w:r>
          </w:p>
          <w:p w14:paraId="075E8B34" w14:textId="77777777" w:rsidR="005C578E" w:rsidRDefault="0082135D" w:rsidP="005345E6">
            <w:r>
              <w:rPr>
                <w:rFonts w:ascii="Calibri" w:hAnsi="Calibri" w:cs="Calibri"/>
                <w:noProof/>
                <w:color w:val="0072C7" w:themeColor="accent2"/>
                <w:sz w:val="28"/>
                <w:szCs w:val="28"/>
              </w:rPr>
              <w:drawing>
                <wp:inline distT="0" distB="0" distL="0" distR="0" wp14:anchorId="55DBD870" wp14:editId="69B732C2">
                  <wp:extent cx="670560" cy="678180"/>
                  <wp:effectExtent l="0" t="0" r="0" b="7620"/>
                  <wp:docPr id="36" name="Graphic 36" descr="Hike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raphic 36" descr="Hike outline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97FB3" w14:textId="77777777" w:rsidR="009E63C4" w:rsidRDefault="005C773E" w:rsidP="008D1068">
            <w:pPr>
              <w:rPr>
                <w:noProof/>
              </w:rPr>
            </w:pPr>
            <w:r>
              <w:t>High altitude Trekking: Often mountains call me</w:t>
            </w:r>
            <w:r w:rsidR="005C578E">
              <w:t>.</w:t>
            </w:r>
            <w:r w:rsidR="009E63C4">
              <w:rPr>
                <w:noProof/>
              </w:rPr>
              <w:t xml:space="preserve"> </w:t>
            </w:r>
          </w:p>
          <w:p w14:paraId="04F73EEC" w14:textId="77777777" w:rsidR="009E63C4" w:rsidRDefault="009E63C4" w:rsidP="008D1068">
            <w:pPr>
              <w:rPr>
                <w:noProof/>
              </w:rPr>
            </w:pPr>
          </w:p>
          <w:p w14:paraId="4E8F48F2" w14:textId="0188A850" w:rsidR="009E63C4" w:rsidRDefault="00022D1D" w:rsidP="008D10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ADB012" wp14:editId="0C48866C">
                  <wp:extent cx="662940" cy="662940"/>
                  <wp:effectExtent l="0" t="0" r="3810" b="3810"/>
                  <wp:docPr id="37" name="Graphic 37" descr="Storytelling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phic 37" descr="Storytelling outline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737D1" w14:textId="77777777" w:rsidR="00022D1D" w:rsidRPr="00381CA1" w:rsidRDefault="00022D1D" w:rsidP="00022D1D">
            <w:pPr>
              <w:pStyle w:val="BodyText"/>
              <w:rPr>
                <w:sz w:val="22"/>
                <w:szCs w:val="22"/>
              </w:rPr>
            </w:pPr>
            <w:r w:rsidRPr="00381CA1">
              <w:rPr>
                <w:sz w:val="22"/>
                <w:szCs w:val="22"/>
              </w:rPr>
              <w:t xml:space="preserve">Reading Books is my favorite </w:t>
            </w:r>
          </w:p>
          <w:p w14:paraId="08251EFA" w14:textId="772406C2" w:rsidR="00022D1D" w:rsidRDefault="00022D1D" w:rsidP="00022D1D">
            <w:pPr>
              <w:pStyle w:val="BodyTex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hobby</w:t>
            </w:r>
            <w:r w:rsidRPr="00381CA1">
              <w:rPr>
                <w:sz w:val="22"/>
                <w:szCs w:val="22"/>
              </w:rPr>
              <w:t>.</w:t>
            </w:r>
          </w:p>
          <w:p w14:paraId="3C243F8E" w14:textId="55A706D2" w:rsidR="00022D1D" w:rsidRDefault="00022D1D" w:rsidP="00022D1D">
            <w:pPr>
              <w:pStyle w:val="BodyText"/>
              <w:rPr>
                <w:sz w:val="22"/>
                <w:szCs w:val="22"/>
              </w:rPr>
            </w:pPr>
          </w:p>
          <w:p w14:paraId="1B5BBBF6" w14:textId="77777777" w:rsidR="00022D1D" w:rsidRDefault="00022D1D" w:rsidP="00022D1D">
            <w:pPr>
              <w:pStyle w:val="BodyTex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00523E83" wp14:editId="6E34C52F">
                  <wp:extent cx="670560" cy="670560"/>
                  <wp:effectExtent l="0" t="0" r="0" b="0"/>
                  <wp:docPr id="40" name="Graphic 40" descr="Chess pieces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raphic 40" descr="Chess pieces outline"/>
                          <pic:cNvPicPr/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68038" w14:textId="77777777" w:rsidR="00022D1D" w:rsidRDefault="00022D1D" w:rsidP="00022D1D">
            <w:pPr>
              <w:pStyle w:val="BodyTex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Playing Chess is a stress buster.</w:t>
            </w:r>
          </w:p>
          <w:p w14:paraId="10B1B27F" w14:textId="77777777" w:rsidR="00022D1D" w:rsidRDefault="00022D1D" w:rsidP="00022D1D">
            <w:pPr>
              <w:pStyle w:val="BodyText"/>
              <w:rPr>
                <w:sz w:val="22"/>
                <w:szCs w:val="22"/>
              </w:rPr>
            </w:pPr>
          </w:p>
          <w:p w14:paraId="0C1976ED" w14:textId="77777777" w:rsidR="00022D1D" w:rsidRDefault="00022D1D" w:rsidP="00022D1D">
            <w:pPr>
              <w:pStyle w:val="BodyTex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97D929C" wp14:editId="616E6088">
                  <wp:extent cx="617220" cy="617220"/>
                  <wp:effectExtent l="0" t="0" r="0" b="0"/>
                  <wp:docPr id="42" name="Graphic 42" descr="Film strip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Graphic 42" descr="Film strip outline"/>
                          <pic:cNvPicPr/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40BD5" w14:textId="77777777" w:rsidR="00022D1D" w:rsidRDefault="00022D1D" w:rsidP="00022D1D">
            <w:pPr>
              <w:pStyle w:val="BodyTex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Movies: Probably, one of the </w:t>
            </w:r>
          </w:p>
          <w:p w14:paraId="7876CAE2" w14:textId="77777777" w:rsidR="00022D1D" w:rsidRDefault="00022D1D" w:rsidP="00022D1D">
            <w:pPr>
              <w:pStyle w:val="BodyTex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Times I like to stay indoors.</w:t>
            </w:r>
          </w:p>
          <w:p w14:paraId="03BD9723" w14:textId="77777777" w:rsidR="00022D1D" w:rsidRDefault="00022D1D" w:rsidP="00022D1D">
            <w:pPr>
              <w:pStyle w:val="BodyText"/>
              <w:rPr>
                <w:sz w:val="22"/>
                <w:szCs w:val="22"/>
              </w:rPr>
            </w:pPr>
          </w:p>
          <w:p w14:paraId="0BF876EE" w14:textId="77777777" w:rsidR="00022D1D" w:rsidRDefault="00022D1D" w:rsidP="008D1068">
            <w:pPr>
              <w:rPr>
                <w:rFonts w:ascii="Calibri" w:hAnsi="Calibri" w:cs="Calibri"/>
                <w:color w:val="0072C7" w:themeColor="accent2"/>
                <w:sz w:val="28"/>
                <w:szCs w:val="28"/>
              </w:rPr>
            </w:pPr>
          </w:p>
          <w:p w14:paraId="7D7A21C7" w14:textId="0779CC53" w:rsidR="00022D1D" w:rsidRPr="00703391" w:rsidRDefault="00022D1D" w:rsidP="008D1068">
            <w:pPr>
              <w:rPr>
                <w:rFonts w:ascii="Calibri" w:hAnsi="Calibri" w:cs="Calibri"/>
                <w:color w:val="0072C7" w:themeColor="accent2"/>
                <w:sz w:val="28"/>
                <w:szCs w:val="28"/>
              </w:rPr>
            </w:pPr>
          </w:p>
        </w:tc>
        <w:tc>
          <w:tcPr>
            <w:tcW w:w="423" w:type="dxa"/>
          </w:tcPr>
          <w:p w14:paraId="516EDAE2" w14:textId="77777777" w:rsidR="003D1B71" w:rsidRDefault="003D1B71" w:rsidP="00222466"/>
        </w:tc>
        <w:tc>
          <w:tcPr>
            <w:tcW w:w="6607" w:type="dxa"/>
            <w:vMerge/>
          </w:tcPr>
          <w:p w14:paraId="24CFF93A" w14:textId="77777777" w:rsidR="003D1B71" w:rsidRDefault="003D1B71" w:rsidP="00222466"/>
        </w:tc>
      </w:tr>
    </w:tbl>
    <w:p w14:paraId="2D05B58E" w14:textId="77777777" w:rsidR="00735F16" w:rsidRDefault="00735F16" w:rsidP="006D79A8">
      <w:pPr>
        <w:pStyle w:val="BodyText"/>
        <w:rPr>
          <w:sz w:val="22"/>
          <w:szCs w:val="22"/>
        </w:rPr>
      </w:pPr>
    </w:p>
    <w:p w14:paraId="64834A69" w14:textId="032D8C64" w:rsidR="00100F58" w:rsidRPr="00381CA1" w:rsidRDefault="00100F58" w:rsidP="006D79A8">
      <w:pPr>
        <w:pStyle w:val="BodyText"/>
        <w:rPr>
          <w:sz w:val="22"/>
          <w:szCs w:val="22"/>
        </w:rPr>
      </w:pPr>
    </w:p>
    <w:sectPr w:rsidR="00100F58" w:rsidRPr="00381CA1" w:rsidSect="003D1B71">
      <w:headerReference w:type="default" r:id="rId2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43393A" w14:textId="77777777" w:rsidR="001B777D" w:rsidRDefault="001B777D" w:rsidP="00590471">
      <w:r>
        <w:separator/>
      </w:r>
    </w:p>
  </w:endnote>
  <w:endnote w:type="continuationSeparator" w:id="0">
    <w:p w14:paraId="43275F1D" w14:textId="77777777" w:rsidR="001B777D" w:rsidRDefault="001B777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7249C7" w14:textId="77777777" w:rsidR="001B777D" w:rsidRDefault="001B777D" w:rsidP="00590471">
      <w:r>
        <w:separator/>
      </w:r>
    </w:p>
  </w:footnote>
  <w:footnote w:type="continuationSeparator" w:id="0">
    <w:p w14:paraId="7547BC32" w14:textId="77777777" w:rsidR="001B777D" w:rsidRDefault="001B777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C93D8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6133AD0" wp14:editId="1AC4008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52808D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4pt;height:11.4pt" o:bullet="t">
        <v:imagedata r:id="rId1" o:title="mso5891"/>
      </v:shape>
    </w:pict>
  </w:numPicBullet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AB90517"/>
    <w:multiLevelType w:val="hybridMultilevel"/>
    <w:tmpl w:val="C0C8487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75059"/>
    <w:multiLevelType w:val="hybridMultilevel"/>
    <w:tmpl w:val="7C66D4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7835F7"/>
    <w:multiLevelType w:val="hybridMultilevel"/>
    <w:tmpl w:val="E35AB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F4904"/>
    <w:multiLevelType w:val="hybridMultilevel"/>
    <w:tmpl w:val="D1902A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CD1346"/>
    <w:multiLevelType w:val="hybridMultilevel"/>
    <w:tmpl w:val="13786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9C079D"/>
    <w:multiLevelType w:val="hybridMultilevel"/>
    <w:tmpl w:val="6764CE4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D76F4B"/>
    <w:multiLevelType w:val="hybridMultilevel"/>
    <w:tmpl w:val="C6C40B6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C2051B"/>
    <w:multiLevelType w:val="hybridMultilevel"/>
    <w:tmpl w:val="1AD4B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10"/>
  </w:num>
  <w:num w:numId="6">
    <w:abstractNumId w:val="4"/>
  </w:num>
  <w:num w:numId="7">
    <w:abstractNumId w:val="2"/>
  </w:num>
  <w:num w:numId="8">
    <w:abstractNumId w:val="8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FEB"/>
    <w:rsid w:val="00022D1D"/>
    <w:rsid w:val="0003135D"/>
    <w:rsid w:val="00051A87"/>
    <w:rsid w:val="00060042"/>
    <w:rsid w:val="00074586"/>
    <w:rsid w:val="000840D4"/>
    <w:rsid w:val="0008685D"/>
    <w:rsid w:val="00090860"/>
    <w:rsid w:val="000A5A4F"/>
    <w:rsid w:val="000B719E"/>
    <w:rsid w:val="000D6B61"/>
    <w:rsid w:val="00100F58"/>
    <w:rsid w:val="001100F7"/>
    <w:rsid w:val="00112FD7"/>
    <w:rsid w:val="001242D7"/>
    <w:rsid w:val="00126CDF"/>
    <w:rsid w:val="0014287F"/>
    <w:rsid w:val="00150ABD"/>
    <w:rsid w:val="00182106"/>
    <w:rsid w:val="001840A1"/>
    <w:rsid w:val="001946FC"/>
    <w:rsid w:val="001B777D"/>
    <w:rsid w:val="001E293D"/>
    <w:rsid w:val="002043A7"/>
    <w:rsid w:val="00222466"/>
    <w:rsid w:val="00226650"/>
    <w:rsid w:val="0023063F"/>
    <w:rsid w:val="002327D2"/>
    <w:rsid w:val="00235173"/>
    <w:rsid w:val="00240771"/>
    <w:rsid w:val="00240E9F"/>
    <w:rsid w:val="0024753C"/>
    <w:rsid w:val="00276026"/>
    <w:rsid w:val="002851CD"/>
    <w:rsid w:val="002A1F45"/>
    <w:rsid w:val="002B4549"/>
    <w:rsid w:val="002F4C25"/>
    <w:rsid w:val="0030493F"/>
    <w:rsid w:val="00310F17"/>
    <w:rsid w:val="00322A46"/>
    <w:rsid w:val="003326CB"/>
    <w:rsid w:val="003336A3"/>
    <w:rsid w:val="003402BD"/>
    <w:rsid w:val="00353B60"/>
    <w:rsid w:val="00355103"/>
    <w:rsid w:val="003660DC"/>
    <w:rsid w:val="00370A74"/>
    <w:rsid w:val="00376291"/>
    <w:rsid w:val="00380FD1"/>
    <w:rsid w:val="00381CA1"/>
    <w:rsid w:val="00383D02"/>
    <w:rsid w:val="00385DE7"/>
    <w:rsid w:val="003B3C4D"/>
    <w:rsid w:val="003C000C"/>
    <w:rsid w:val="003C2E91"/>
    <w:rsid w:val="003C5877"/>
    <w:rsid w:val="003D1B71"/>
    <w:rsid w:val="00426E5A"/>
    <w:rsid w:val="00437454"/>
    <w:rsid w:val="00443429"/>
    <w:rsid w:val="00465D19"/>
    <w:rsid w:val="004722C9"/>
    <w:rsid w:val="00474AF1"/>
    <w:rsid w:val="004773A8"/>
    <w:rsid w:val="004C41FE"/>
    <w:rsid w:val="004E158A"/>
    <w:rsid w:val="00512AA4"/>
    <w:rsid w:val="00526025"/>
    <w:rsid w:val="005345E6"/>
    <w:rsid w:val="0054097A"/>
    <w:rsid w:val="0056447E"/>
    <w:rsid w:val="00565C77"/>
    <w:rsid w:val="0056708E"/>
    <w:rsid w:val="00577DF4"/>
    <w:rsid w:val="005801E5"/>
    <w:rsid w:val="00590471"/>
    <w:rsid w:val="005C578E"/>
    <w:rsid w:val="005C773E"/>
    <w:rsid w:val="005D01FA"/>
    <w:rsid w:val="005F6F42"/>
    <w:rsid w:val="00637976"/>
    <w:rsid w:val="0064523D"/>
    <w:rsid w:val="00653E17"/>
    <w:rsid w:val="00661094"/>
    <w:rsid w:val="00661266"/>
    <w:rsid w:val="00671428"/>
    <w:rsid w:val="00684AF6"/>
    <w:rsid w:val="006863CE"/>
    <w:rsid w:val="0068700C"/>
    <w:rsid w:val="00695526"/>
    <w:rsid w:val="006964E0"/>
    <w:rsid w:val="006A08E8"/>
    <w:rsid w:val="006A238C"/>
    <w:rsid w:val="006C61EF"/>
    <w:rsid w:val="006D79A8"/>
    <w:rsid w:val="006E2780"/>
    <w:rsid w:val="006E526A"/>
    <w:rsid w:val="00703391"/>
    <w:rsid w:val="007159EB"/>
    <w:rsid w:val="0072353B"/>
    <w:rsid w:val="00735F16"/>
    <w:rsid w:val="00745B29"/>
    <w:rsid w:val="007575B6"/>
    <w:rsid w:val="00760610"/>
    <w:rsid w:val="00760DFC"/>
    <w:rsid w:val="007B3C81"/>
    <w:rsid w:val="007C1599"/>
    <w:rsid w:val="007D5290"/>
    <w:rsid w:val="007D67CA"/>
    <w:rsid w:val="007E668F"/>
    <w:rsid w:val="007F5B63"/>
    <w:rsid w:val="00803A0A"/>
    <w:rsid w:val="0082135D"/>
    <w:rsid w:val="00827C6E"/>
    <w:rsid w:val="00846CB9"/>
    <w:rsid w:val="008566AA"/>
    <w:rsid w:val="008A1E6E"/>
    <w:rsid w:val="008A5AB9"/>
    <w:rsid w:val="008C024F"/>
    <w:rsid w:val="008C2CFC"/>
    <w:rsid w:val="008C648F"/>
    <w:rsid w:val="008D1068"/>
    <w:rsid w:val="008F177B"/>
    <w:rsid w:val="0091010C"/>
    <w:rsid w:val="00912DC8"/>
    <w:rsid w:val="009475DC"/>
    <w:rsid w:val="00967B93"/>
    <w:rsid w:val="009711B7"/>
    <w:rsid w:val="00975FEB"/>
    <w:rsid w:val="00987E12"/>
    <w:rsid w:val="009910C7"/>
    <w:rsid w:val="009D090F"/>
    <w:rsid w:val="009D1DA4"/>
    <w:rsid w:val="009E63C4"/>
    <w:rsid w:val="00A20CC4"/>
    <w:rsid w:val="00A31464"/>
    <w:rsid w:val="00A31B16"/>
    <w:rsid w:val="00A33613"/>
    <w:rsid w:val="00A47A8D"/>
    <w:rsid w:val="00A5743F"/>
    <w:rsid w:val="00A63F88"/>
    <w:rsid w:val="00AA223A"/>
    <w:rsid w:val="00AA2FF7"/>
    <w:rsid w:val="00AB3CF0"/>
    <w:rsid w:val="00AC1361"/>
    <w:rsid w:val="00AC6C7E"/>
    <w:rsid w:val="00AD2DCB"/>
    <w:rsid w:val="00AE0009"/>
    <w:rsid w:val="00B223D7"/>
    <w:rsid w:val="00B4158A"/>
    <w:rsid w:val="00B604EE"/>
    <w:rsid w:val="00B639AD"/>
    <w:rsid w:val="00B6466C"/>
    <w:rsid w:val="00B85A4C"/>
    <w:rsid w:val="00BB1B5D"/>
    <w:rsid w:val="00BC22C7"/>
    <w:rsid w:val="00BC2E36"/>
    <w:rsid w:val="00BD195A"/>
    <w:rsid w:val="00BD4572"/>
    <w:rsid w:val="00BD5834"/>
    <w:rsid w:val="00BE26D3"/>
    <w:rsid w:val="00C057A1"/>
    <w:rsid w:val="00C07240"/>
    <w:rsid w:val="00C14078"/>
    <w:rsid w:val="00C2047C"/>
    <w:rsid w:val="00C2085F"/>
    <w:rsid w:val="00C237D3"/>
    <w:rsid w:val="00C3045A"/>
    <w:rsid w:val="00C43802"/>
    <w:rsid w:val="00C85E27"/>
    <w:rsid w:val="00C96F82"/>
    <w:rsid w:val="00C97FD0"/>
    <w:rsid w:val="00CC00B8"/>
    <w:rsid w:val="00CD2600"/>
    <w:rsid w:val="00CE1E3D"/>
    <w:rsid w:val="00D02CBA"/>
    <w:rsid w:val="00D051FD"/>
    <w:rsid w:val="00D053FA"/>
    <w:rsid w:val="00D071F9"/>
    <w:rsid w:val="00D16FD2"/>
    <w:rsid w:val="00D21424"/>
    <w:rsid w:val="00D36B72"/>
    <w:rsid w:val="00D36D56"/>
    <w:rsid w:val="00D40FF6"/>
    <w:rsid w:val="00D72861"/>
    <w:rsid w:val="00D90596"/>
    <w:rsid w:val="00DB3BAF"/>
    <w:rsid w:val="00DC3033"/>
    <w:rsid w:val="00DC3F0A"/>
    <w:rsid w:val="00DD4B35"/>
    <w:rsid w:val="00DF399C"/>
    <w:rsid w:val="00E04247"/>
    <w:rsid w:val="00E26AED"/>
    <w:rsid w:val="00E422B1"/>
    <w:rsid w:val="00E42AA6"/>
    <w:rsid w:val="00E73AB8"/>
    <w:rsid w:val="00E85232"/>
    <w:rsid w:val="00E90A60"/>
    <w:rsid w:val="00EA4750"/>
    <w:rsid w:val="00EA6175"/>
    <w:rsid w:val="00ED47F7"/>
    <w:rsid w:val="00EE609E"/>
    <w:rsid w:val="00EE7E09"/>
    <w:rsid w:val="00EF6FF7"/>
    <w:rsid w:val="00F0223C"/>
    <w:rsid w:val="00F063AA"/>
    <w:rsid w:val="00F20C2C"/>
    <w:rsid w:val="00F3235D"/>
    <w:rsid w:val="00F32393"/>
    <w:rsid w:val="00F6224C"/>
    <w:rsid w:val="00F74B0E"/>
    <w:rsid w:val="00F878BD"/>
    <w:rsid w:val="00FA3F65"/>
    <w:rsid w:val="00FD3ACE"/>
    <w:rsid w:val="00FE2172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418CE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NormalWeb">
    <w:name w:val="Normal (Web)"/>
    <w:basedOn w:val="Normal"/>
    <w:uiPriority w:val="99"/>
    <w:semiHidden/>
    <w:unhideWhenUsed/>
    <w:rsid w:val="009E63C4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sv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sv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sv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sv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motePC\AppData\Local\Microsoft\Office\16.0\DTS\en-US%7b9F626220-FFFA-4403-AA65-99DF520FE7E0%7d\%7bBCA6F8D8-426C-4635-BFA1-6884A4EB4D96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E717429952E4EEF9CEEA7C7F69F6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545FF9-01C8-49CE-AE6F-4555EB0BE0A2}"/>
      </w:docPartPr>
      <w:docPartBody>
        <w:p w:rsidR="0084384F" w:rsidRDefault="003307EF" w:rsidP="003307EF">
          <w:pPr>
            <w:pStyle w:val="EE717429952E4EEF9CEEA7C7F69F6F1D"/>
          </w:pPr>
          <w:r w:rsidRPr="00AC6C7E">
            <w:t>Experience</w:t>
          </w:r>
        </w:p>
      </w:docPartBody>
    </w:docPart>
    <w:docPart>
      <w:docPartPr>
        <w:name w:val="E1797454A99B4CE99751AE98ECA12D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13203F-6237-4E1F-A459-9E37E48BB995}"/>
      </w:docPartPr>
      <w:docPartBody>
        <w:p w:rsidR="0084384F" w:rsidRDefault="003307EF" w:rsidP="003307EF">
          <w:pPr>
            <w:pStyle w:val="E1797454A99B4CE99751AE98ECA12D96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7EF"/>
    <w:rsid w:val="003307EF"/>
    <w:rsid w:val="0037073E"/>
    <w:rsid w:val="0084384F"/>
    <w:rsid w:val="0089560D"/>
    <w:rsid w:val="00AD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E717429952E4EEF9CEEA7C7F69F6F1D">
    <w:name w:val="EE717429952E4EEF9CEEA7C7F69F6F1D"/>
    <w:rsid w:val="003307EF"/>
  </w:style>
  <w:style w:type="paragraph" w:customStyle="1" w:styleId="E1797454A99B4CE99751AE98ECA12D96">
    <w:name w:val="E1797454A99B4CE99751AE98ECA12D96"/>
    <w:rsid w:val="003307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{BCA6F8D8-426C-4635-BFA1-6884A4EB4D96}tf78128832_win32</Template>
  <TotalTime>0</TotalTime>
  <Pages>4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2021-03-25T11:58:00Z</dcterms:created>
  <dcterms:modified xsi:type="dcterms:W3CDTF">2021-03-25T16:00:00Z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